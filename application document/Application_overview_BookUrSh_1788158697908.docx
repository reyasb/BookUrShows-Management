
<file path=[Content_Types].xml><?xml version="1.0" encoding="utf-8"?>
<Types xmlns="http://schemas.openxmlformats.org/package/2006/content-types">
  <Default Extension="gif" ContentType="image/gif"/>
  <Default Extension="html" ContentType="text/html"/>
  <Default Extension="rels" ContentType="application/vnd.openxmlformats-package.relationships+xml"/>
  <Default Extension="xml" ContentType="application/xml"/>
  <Override ContentType="text/html" PartName="/chunk.html"/>
  <Override ContentType="text/html" PartName="/chunk2.html"/>
  <Override ContentType="text/html" PartName="/chunk3.html"/>
  <Override ContentType="text/html" PartName="/chunk4.html"/>
  <Override ContentType="text/html" PartName="/chunk5.html"/>
  <Override ContentType="text/html" PartName="/chunk6.html"/>
  <Override ContentType="text/html" PartName="/chunk7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diagramColors+xml" PartName="/word/diagrams/colors1.xml"/>
  <Override ContentType="application/vnd.openxmlformats-officedocument.drawingml.diagramColors+xml" PartName="/word/diagrams/colors2.xml"/>
  <Override ContentType="application/vnd.openxmlformats-officedocument.drawingml.diagramColors+xml" PartName="/word/diagrams/colors3.xml"/>
  <Override ContentType="application/vnd.openxmlformats-officedocument.drawingml.diagramData+xml" PartName="/word/diagrams/data1.xml"/>
  <Override ContentType="application/vnd.openxmlformats-officedocument.drawingml.diagramData+xml" PartName="/word/diagrams/data2.xml"/>
  <Override ContentType="application/vnd.openxmlformats-officedocument.drawingml.diagramData+xml" PartName="/word/diagrams/data3.xml"/>
  <Override ContentType="application/vnd.openxmlformats-officedocument.drawingml.diagramLayout+xml" PartName="/word/diagrams/layout1.xml"/>
  <Override ContentType="application/vnd.openxmlformats-officedocument.drawingml.diagramLayout+xml" PartName="/word/diagrams/layout2.xml"/>
  <Override ContentType="application/vnd.openxmlformats-officedocument.drawingml.diagramLayout+xml" PartName="/word/diagrams/layout3.xml"/>
  <Override ContentType="application/vnd.openxmlformats-officedocument.drawingml.diagramStyle+xml" PartName="/word/diagrams/quickStyle1.xml"/>
  <Override ContentType="application/vnd.openxmlformats-officedocument.drawingml.diagramStyle+xml" PartName="/word/diagrams/quickStyle2.xml"/>
  <Override ContentType="application/vnd.openxmlformats-officedocument.drawingml.diagramStyle+xml" PartName="/word/diagrams/quickStyle3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2 (Apache licensed) using REFERENCE JAXB in Eclipse Adoptium Java 21.0.12.1 on Linux -->
    <w:altChunk r:id="rId13"/>
    <w:p w:rsidR="003E378E" w:rsidRDefault="003E378E" w14:paraId="29BBA691" w14:textId="77777777">
      <w:r>
        <w:br w:type="page"/>
      </w:r>
    </w:p>
    <w:altChunk r:id="rId14"/>
    <w:altChunk r:id="rId15"/>
    <w:p>
      <w:r>
        <w:fldChar w:fldCharType="begin" w:dirty="true"/>
      </w:r>
      <w:r>
        <w:instrText xml:space="preserve">TOC \o "1-6" \h \z \u</w:instrText>
      </w:r>
      <w:r>
        <w:fldChar w:fldCharType="end"/>
      </w:r>
    </w:p>
    <w:p w:rsidR="00EF431D" w:rsidP="00EF431D" w:rsidRDefault="00EF431D" w14:paraId="274A1EE8" w14:textId="3D12E48B">
      <w:r>
        <w:br w:type="page"/>
      </w:r>
    </w:p>
    <w:altChunk r:id="rId1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453580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18" r:lo="rId17" r:qs="rId20" r:cs="rId19"/>
              </a:graphicData>
            </a:graphic>
          </wp:inline>
        </w:drawing>
      </w:r>
    </w:p>
    <w:altChunk r:id="rId2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3" r:lo="rId22" r:qs="rId25" r:cs="rId24"/>
              </a:graphicData>
            </a:graphic>
          </wp:inline>
        </w:drawing>
      </w:r>
    </w:p>
    <w:altChunk r:id="rId2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8" r:lo="rId27" r:qs="rId30" r:cs="rId29"/>
              </a:graphicData>
            </a:graphic>
          </wp:inline>
        </w:drawing>
      </w:r>
    </w:p>
    <w:altChunk r:id="rId31"/>
    <w:sectPr w:rsidRPr="0080264D" w:rsidR="00937528" w:rsidSect="00715CEE">
      <w:headerReference w:type="default" r:id="rId8"/>
      <w:footerReference w:type="default" r:id="rId9"/>
      <w:headerReference w:type="first" r:id="rId10"/>
      <w:type w:val="continuous"/>
      <w:pgSz w:w="12240" w:h="15840"/>
      <w:pgMar w:top="1800" w:right="1440" w:bottom="1440" w:left="1440" w:header="18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87BF8" w14:textId="77777777" w:rsidR="00382AED" w:rsidRDefault="00382AED" w:rsidP="00C71E76">
      <w:r>
        <w:separator/>
      </w:r>
    </w:p>
    <w:p w14:paraId="7E68CF41" w14:textId="77777777" w:rsidR="00382AED" w:rsidRDefault="00382AED"/>
  </w:endnote>
  <w:endnote w:type="continuationSeparator" w:id="0">
    <w:p w14:paraId="616FB824" w14:textId="77777777" w:rsidR="00382AED" w:rsidRDefault="00382AED" w:rsidP="00C71E76">
      <w:r>
        <w:continuationSeparator/>
      </w:r>
    </w:p>
    <w:p w14:paraId="15F828AE" w14:textId="77777777" w:rsidR="00382AED" w:rsidRDefault="00382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8010"/>
      <w:gridCol w:w="1350"/>
    </w:tblGrid>
    <w:tr w:rsidR="00F75AEA" w14:paraId="0195A2DE" w14:textId="77777777" w:rsidTr="00005D80">
      <w:trPr>
        <w:jc w:val="center"/>
      </w:trPr>
      <w:tc>
        <w:tcPr>
          <w:tcW w:w="8010" w:type="dxa"/>
          <w:shd w:val="clear" w:color="auto" w:fill="auto"/>
          <w:vAlign w:val="center"/>
        </w:tcPr>
        <w:p w14:paraId="45021B4F" w14:textId="7B887AD0" w:rsidR="00F75AEA" w:rsidRPr="001141E7" w:rsidRDefault="00005D80">
          <w:pPr>
            <w:pStyle w:val="Footer"/>
            <w:rPr>
              <w:caps/>
              <w:color w:val="808080" w:themeColor="background1" w:themeShade="80"/>
              <w:szCs w:val="18"/>
            </w:rPr>
          </w:pPr>
          <w:r w:rsidRPr="001141E7">
            <w:rPr>
              <w:color w:val="808080" w:themeColor="background1" w:themeShade="80"/>
              <w:szCs w:val="18"/>
            </w:rPr>
            <w:fldChar w:fldCharType="begin"/>
          </w:r>
          <w:r w:rsidRPr="001141E7">
            <w:rPr>
              <w:color w:val="808080" w:themeColor="background1" w:themeShade="80"/>
              <w:szCs w:val="18"/>
            </w:rPr>
            <w:instrText xml:space="preserve"> STYLEREF  "Heading 6" \l  \* MERGEFORMAT </w:instrText>
          </w:r>
          <w:r w:rsidRPr="001141E7">
            <w:rPr>
              <w:color w:val="808080" w:themeColor="background1" w:themeShade="80"/>
              <w:szCs w:val="18"/>
            </w:rPr>
            <w:fldChar w:fldCharType="separate"/>
          </w:r>
          <w:r w:rsidR="00642956">
            <w:rPr>
              <w:b/>
              <w:bCs/>
              <w:noProof/>
              <w:color w:val="808080" w:themeColor="background1" w:themeShade="80"/>
              <w:szCs w:val="18"/>
              <w:lang w:val="en-GB"/>
            </w:rPr>
            <w:t>Error! No text of specified style in document.</w:t>
          </w:r>
          <w:r w:rsidRPr="001141E7">
            <w:rPr>
              <w:color w:val="808080" w:themeColor="background1" w:themeShade="80"/>
              <w:szCs w:val="18"/>
            </w:rPr>
            <w:fldChar w:fldCharType="end"/>
          </w:r>
        </w:p>
      </w:tc>
      <w:tc>
        <w:tcPr>
          <w:tcW w:w="1350" w:type="dxa"/>
          <w:shd w:val="clear" w:color="auto" w:fill="auto"/>
          <w:vAlign w:val="center"/>
        </w:tcPr>
        <w:p w14:paraId="7CDE920B" w14:textId="77777777" w:rsidR="00F75AEA" w:rsidRDefault="00F75AEA">
          <w:pPr>
            <w:pStyle w:val="Footer"/>
            <w:jc w:val="right"/>
            <w:rPr>
              <w:caps/>
              <w:color w:val="808080" w:themeColor="background1" w:themeShade="80"/>
              <w:szCs w:val="18"/>
            </w:rPr>
          </w:pPr>
          <w:r>
            <w:rPr>
              <w:caps/>
              <w:color w:val="808080" w:themeColor="background1" w:themeShade="80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Cs w:val="18"/>
            </w:rPr>
            <w:fldChar w:fldCharType="end"/>
          </w:r>
        </w:p>
      </w:tc>
    </w:tr>
  </w:tbl>
  <w:p w14:paraId="6495BD4B" w14:textId="77777777" w:rsidR="00107C7E" w:rsidRPr="00C0510F" w:rsidRDefault="00107C7E" w:rsidP="00EB5B7A">
    <w:pPr>
      <w:rPr>
        <w:color w:val="00457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ABE55" w14:textId="77777777" w:rsidR="00382AED" w:rsidRDefault="00382AED" w:rsidP="00C71E76">
      <w:r>
        <w:separator/>
      </w:r>
    </w:p>
    <w:p w14:paraId="09F4B6F2" w14:textId="77777777" w:rsidR="00382AED" w:rsidRDefault="00382AED"/>
  </w:footnote>
  <w:footnote w:type="continuationSeparator" w:id="0">
    <w:p w14:paraId="082716F3" w14:textId="77777777" w:rsidR="00382AED" w:rsidRDefault="00382AED" w:rsidP="00C71E76">
      <w:r>
        <w:continuationSeparator/>
      </w:r>
    </w:p>
    <w:p w14:paraId="5EA81C0D" w14:textId="77777777" w:rsidR="00382AED" w:rsidRDefault="00382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28E2" w14:textId="77777777" w:rsidR="005F0F51" w:rsidRDefault="00BC6798" w:rsidP="005F0F51">
    <w:pPr>
      <w:pStyle w:val="Header"/>
    </w:pPr>
    <w:r>
      <w:t xml:space="preserve">     </w:t>
    </w:r>
  </w:p>
  <w:p w14:paraId="1FC2317B" w14:textId="77777777" w:rsidR="00C83F65" w:rsidRDefault="005F0F51" w:rsidP="005F0F51">
    <w:pPr>
      <w:pStyle w:val="Header"/>
    </w:pPr>
    <w:r>
      <w:rPr>
        <w:noProof/>
      </w:rPr>
      <w:drawing>
        <wp:inline distT="0" distB="0" distL="0" distR="0" wp14:anchorId="27CCD6CB" wp14:editId="7858EA1B">
          <wp:extent cx="1743075" cy="400050"/>
          <wp:effectExtent l="0" t="0" r="9525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C6798">
      <w:t xml:space="preserve">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135DD" w14:textId="77777777" w:rsidR="005F0F51" w:rsidRDefault="005F0F51" w:rsidP="005F0F51">
    <w:pPr>
      <w:pStyle w:val="Header"/>
    </w:pPr>
  </w:p>
  <w:p w14:paraId="767C0A11" w14:textId="77777777" w:rsidR="00722E7E" w:rsidRDefault="005F0F51" w:rsidP="005F0F51">
    <w:pPr>
      <w:pStyle w:val="Header"/>
    </w:pPr>
    <w:r>
      <w:rPr>
        <w:noProof/>
      </w:rPr>
      <w:drawing>
        <wp:inline distT="0" distB="0" distL="0" distR="0" wp14:anchorId="061A0F24" wp14:editId="30C378F9">
          <wp:extent cx="1743075" cy="400050"/>
          <wp:effectExtent l="0" t="0" r="9525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EAB"/>
    <w:multiLevelType w:val="multilevel"/>
    <w:tmpl w:val="3F6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C0B5D"/>
    <w:multiLevelType w:val="multilevel"/>
    <w:tmpl w:val="5AF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437D1"/>
    <w:multiLevelType w:val="multilevel"/>
    <w:tmpl w:val="2786A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C291E"/>
    <w:multiLevelType w:val="multilevel"/>
    <w:tmpl w:val="288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51011"/>
    <w:multiLevelType w:val="multilevel"/>
    <w:tmpl w:val="3FA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819F6"/>
    <w:multiLevelType w:val="multilevel"/>
    <w:tmpl w:val="67C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81741E"/>
    <w:multiLevelType w:val="multilevel"/>
    <w:tmpl w:val="0B3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D4927"/>
    <w:multiLevelType w:val="multilevel"/>
    <w:tmpl w:val="49D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BE75A1"/>
    <w:multiLevelType w:val="multilevel"/>
    <w:tmpl w:val="F28C7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227D0A"/>
    <w:multiLevelType w:val="multilevel"/>
    <w:tmpl w:val="5EB47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35E48"/>
    <w:multiLevelType w:val="multilevel"/>
    <w:tmpl w:val="77463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E5367"/>
    <w:multiLevelType w:val="multilevel"/>
    <w:tmpl w:val="BB1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DE0F9B"/>
    <w:multiLevelType w:val="hybridMultilevel"/>
    <w:tmpl w:val="9AE6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85546"/>
    <w:multiLevelType w:val="multilevel"/>
    <w:tmpl w:val="50B6C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27EAA"/>
    <w:multiLevelType w:val="multilevel"/>
    <w:tmpl w:val="06A445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3F5523"/>
    <w:multiLevelType w:val="hybridMultilevel"/>
    <w:tmpl w:val="B2FE52F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0A186F76"/>
    <w:multiLevelType w:val="multilevel"/>
    <w:tmpl w:val="AE0C8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F6125D"/>
    <w:multiLevelType w:val="multilevel"/>
    <w:tmpl w:val="413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051F85"/>
    <w:multiLevelType w:val="multilevel"/>
    <w:tmpl w:val="CCC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0D2B72"/>
    <w:multiLevelType w:val="multilevel"/>
    <w:tmpl w:val="C45810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1B0C87"/>
    <w:multiLevelType w:val="multilevel"/>
    <w:tmpl w:val="793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BC1514"/>
    <w:multiLevelType w:val="multilevel"/>
    <w:tmpl w:val="CA4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3E0FB5"/>
    <w:multiLevelType w:val="hybridMultilevel"/>
    <w:tmpl w:val="76F627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8640B0"/>
    <w:multiLevelType w:val="multilevel"/>
    <w:tmpl w:val="AF500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9B4AFB"/>
    <w:multiLevelType w:val="multilevel"/>
    <w:tmpl w:val="7FD6D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163605"/>
    <w:multiLevelType w:val="multilevel"/>
    <w:tmpl w:val="4C78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080849"/>
    <w:multiLevelType w:val="multilevel"/>
    <w:tmpl w:val="13F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5216C8"/>
    <w:multiLevelType w:val="multilevel"/>
    <w:tmpl w:val="345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C1F97"/>
    <w:multiLevelType w:val="multilevel"/>
    <w:tmpl w:val="5B72AF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032B97"/>
    <w:multiLevelType w:val="multilevel"/>
    <w:tmpl w:val="D750C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1140EE"/>
    <w:multiLevelType w:val="multilevel"/>
    <w:tmpl w:val="6FB62C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B67013"/>
    <w:multiLevelType w:val="multilevel"/>
    <w:tmpl w:val="A87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C541BB"/>
    <w:multiLevelType w:val="multilevel"/>
    <w:tmpl w:val="BB3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CD62D3"/>
    <w:multiLevelType w:val="multilevel"/>
    <w:tmpl w:val="F86A98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BD64F5"/>
    <w:multiLevelType w:val="multilevel"/>
    <w:tmpl w:val="C60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D60B1E"/>
    <w:multiLevelType w:val="multilevel"/>
    <w:tmpl w:val="714E1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FA54E2"/>
    <w:multiLevelType w:val="multilevel"/>
    <w:tmpl w:val="6F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4F1019"/>
    <w:multiLevelType w:val="multilevel"/>
    <w:tmpl w:val="93966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1144B"/>
    <w:multiLevelType w:val="multilevel"/>
    <w:tmpl w:val="75409F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9807FC"/>
    <w:multiLevelType w:val="multilevel"/>
    <w:tmpl w:val="003C5F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2006D8"/>
    <w:multiLevelType w:val="multilevel"/>
    <w:tmpl w:val="8F4E39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271167"/>
    <w:multiLevelType w:val="multilevel"/>
    <w:tmpl w:val="96303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42D5A"/>
    <w:multiLevelType w:val="multilevel"/>
    <w:tmpl w:val="2D5EB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DA6679"/>
    <w:multiLevelType w:val="multilevel"/>
    <w:tmpl w:val="ED4C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ED32FE"/>
    <w:multiLevelType w:val="multilevel"/>
    <w:tmpl w:val="F1A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CA47D3"/>
    <w:multiLevelType w:val="multilevel"/>
    <w:tmpl w:val="37E47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0B0A37"/>
    <w:multiLevelType w:val="multilevel"/>
    <w:tmpl w:val="1B9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4410F3"/>
    <w:multiLevelType w:val="hybridMultilevel"/>
    <w:tmpl w:val="E12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155D78"/>
    <w:multiLevelType w:val="multilevel"/>
    <w:tmpl w:val="1F9C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A56862"/>
    <w:multiLevelType w:val="multilevel"/>
    <w:tmpl w:val="9ABEE0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205CE1"/>
    <w:multiLevelType w:val="multilevel"/>
    <w:tmpl w:val="CC94FE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31650D"/>
    <w:multiLevelType w:val="multilevel"/>
    <w:tmpl w:val="DF44C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3924CC"/>
    <w:multiLevelType w:val="hybridMultilevel"/>
    <w:tmpl w:val="CB54E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F751232"/>
    <w:multiLevelType w:val="multilevel"/>
    <w:tmpl w:val="65DAE5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AE1DB2"/>
    <w:multiLevelType w:val="multilevel"/>
    <w:tmpl w:val="BA0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FB94251"/>
    <w:multiLevelType w:val="multilevel"/>
    <w:tmpl w:val="B4501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756CE1"/>
    <w:multiLevelType w:val="multilevel"/>
    <w:tmpl w:val="9C2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8A1228"/>
    <w:multiLevelType w:val="multilevel"/>
    <w:tmpl w:val="6B3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684139"/>
    <w:multiLevelType w:val="multilevel"/>
    <w:tmpl w:val="ADBC8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1770A3"/>
    <w:multiLevelType w:val="multilevel"/>
    <w:tmpl w:val="E9A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7ED6B74"/>
    <w:multiLevelType w:val="multilevel"/>
    <w:tmpl w:val="3D02F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C695F"/>
    <w:multiLevelType w:val="multilevel"/>
    <w:tmpl w:val="5FBC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04349E"/>
    <w:multiLevelType w:val="hybridMultilevel"/>
    <w:tmpl w:val="BAA28DF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2A3728E4"/>
    <w:multiLevelType w:val="multilevel"/>
    <w:tmpl w:val="F9FE1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E37378"/>
    <w:multiLevelType w:val="multilevel"/>
    <w:tmpl w:val="318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B8E14BA"/>
    <w:multiLevelType w:val="multilevel"/>
    <w:tmpl w:val="B0C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C3A61B4"/>
    <w:multiLevelType w:val="multilevel"/>
    <w:tmpl w:val="2230E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4C0D5E"/>
    <w:multiLevelType w:val="hybridMultilevel"/>
    <w:tmpl w:val="0004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9A5C2B"/>
    <w:multiLevelType w:val="multilevel"/>
    <w:tmpl w:val="7286D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B5626C"/>
    <w:multiLevelType w:val="multilevel"/>
    <w:tmpl w:val="4A0E7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0F6434"/>
    <w:multiLevelType w:val="multilevel"/>
    <w:tmpl w:val="C02030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444BD6"/>
    <w:multiLevelType w:val="hybridMultilevel"/>
    <w:tmpl w:val="16A61CEE"/>
    <w:lvl w:ilvl="0" w:tplc="7C1A8076">
      <w:start w:val="1"/>
      <w:numFmt w:val="bullet"/>
      <w:lvlText w:val="}"/>
      <w:lvlJc w:val="left"/>
      <w:pPr>
        <w:ind w:left="72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6000F2"/>
    <w:multiLevelType w:val="multilevel"/>
    <w:tmpl w:val="E0CA3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68335A"/>
    <w:multiLevelType w:val="multilevel"/>
    <w:tmpl w:val="711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DAC5B20"/>
    <w:multiLevelType w:val="multilevel"/>
    <w:tmpl w:val="3B4056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B525A4"/>
    <w:multiLevelType w:val="hybridMultilevel"/>
    <w:tmpl w:val="8BF47E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290905"/>
    <w:multiLevelType w:val="multilevel"/>
    <w:tmpl w:val="7230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0C15A9"/>
    <w:multiLevelType w:val="multilevel"/>
    <w:tmpl w:val="4B8C8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5B4A2F"/>
    <w:multiLevelType w:val="multilevel"/>
    <w:tmpl w:val="723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09D288C"/>
    <w:multiLevelType w:val="multilevel"/>
    <w:tmpl w:val="65701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276947"/>
    <w:multiLevelType w:val="hybridMultilevel"/>
    <w:tmpl w:val="477E29E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16104EE"/>
    <w:multiLevelType w:val="multilevel"/>
    <w:tmpl w:val="AD2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29C4065"/>
    <w:multiLevelType w:val="multilevel"/>
    <w:tmpl w:val="23700B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9C1EEB"/>
    <w:multiLevelType w:val="multilevel"/>
    <w:tmpl w:val="BA2A7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E81A2C"/>
    <w:multiLevelType w:val="multilevel"/>
    <w:tmpl w:val="989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3FA3554"/>
    <w:multiLevelType w:val="multilevel"/>
    <w:tmpl w:val="1BCA8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06769C"/>
    <w:multiLevelType w:val="multilevel"/>
    <w:tmpl w:val="27007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6A77EF"/>
    <w:multiLevelType w:val="multilevel"/>
    <w:tmpl w:val="C59CA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933167"/>
    <w:multiLevelType w:val="multilevel"/>
    <w:tmpl w:val="D2CA1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BF35BC"/>
    <w:multiLevelType w:val="multilevel"/>
    <w:tmpl w:val="8C288690"/>
    <w:lvl w:ilvl="0">
      <w:start w:val="1"/>
      <w:numFmt w:val="decimal"/>
      <w:pStyle w:val="SOW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OWHeading2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pStyle w:val="SOW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0" w15:restartNumberingAfterBreak="0">
    <w:nsid w:val="35454BFE"/>
    <w:multiLevelType w:val="multilevel"/>
    <w:tmpl w:val="413266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60573F"/>
    <w:multiLevelType w:val="multilevel"/>
    <w:tmpl w:val="B2D412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274404"/>
    <w:multiLevelType w:val="multilevel"/>
    <w:tmpl w:val="200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65D51F6"/>
    <w:multiLevelType w:val="multilevel"/>
    <w:tmpl w:val="23060A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7E2C08"/>
    <w:multiLevelType w:val="multilevel"/>
    <w:tmpl w:val="B12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6CE403E"/>
    <w:multiLevelType w:val="hybridMultilevel"/>
    <w:tmpl w:val="74E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7B011B9"/>
    <w:multiLevelType w:val="hybridMultilevel"/>
    <w:tmpl w:val="234EB51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37E45E1C"/>
    <w:multiLevelType w:val="multilevel"/>
    <w:tmpl w:val="5D04EA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E757CA"/>
    <w:multiLevelType w:val="multilevel"/>
    <w:tmpl w:val="524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F14D00"/>
    <w:multiLevelType w:val="multilevel"/>
    <w:tmpl w:val="7160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247922"/>
    <w:multiLevelType w:val="multilevel"/>
    <w:tmpl w:val="C674F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277CB7"/>
    <w:multiLevelType w:val="multilevel"/>
    <w:tmpl w:val="97F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86B1302"/>
    <w:multiLevelType w:val="multilevel"/>
    <w:tmpl w:val="C60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373B7B"/>
    <w:multiLevelType w:val="hybridMultilevel"/>
    <w:tmpl w:val="33AE0D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577185"/>
    <w:multiLevelType w:val="multilevel"/>
    <w:tmpl w:val="782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966F11"/>
    <w:multiLevelType w:val="multilevel"/>
    <w:tmpl w:val="6C8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9E25197"/>
    <w:multiLevelType w:val="multilevel"/>
    <w:tmpl w:val="975659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0871B3"/>
    <w:multiLevelType w:val="multilevel"/>
    <w:tmpl w:val="78F6D7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324345"/>
    <w:multiLevelType w:val="multilevel"/>
    <w:tmpl w:val="BC42C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5229FD"/>
    <w:multiLevelType w:val="multilevel"/>
    <w:tmpl w:val="31A6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575A4A"/>
    <w:multiLevelType w:val="hybridMultilevel"/>
    <w:tmpl w:val="0188F910"/>
    <w:lvl w:ilvl="0" w:tplc="7B0E356A">
      <w:start w:val="1"/>
      <w:numFmt w:val="bullet"/>
      <w:pStyle w:val="BulletedItems"/>
      <w:lvlText w:val="}"/>
      <w:lvlJc w:val="left"/>
      <w:pPr>
        <w:ind w:left="720" w:hanging="360"/>
      </w:pPr>
      <w:rPr>
        <w:rFonts w:ascii="Wingdings 3" w:hAnsi="Wingdings 3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A9A5EAC"/>
    <w:multiLevelType w:val="multilevel"/>
    <w:tmpl w:val="5A3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ACF528A"/>
    <w:multiLevelType w:val="multilevel"/>
    <w:tmpl w:val="654A4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480A55"/>
    <w:multiLevelType w:val="hybridMultilevel"/>
    <w:tmpl w:val="00924B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3BF432CE"/>
    <w:multiLevelType w:val="multilevel"/>
    <w:tmpl w:val="A978EA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CF70C57"/>
    <w:multiLevelType w:val="multilevel"/>
    <w:tmpl w:val="4BA4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413588"/>
    <w:multiLevelType w:val="multilevel"/>
    <w:tmpl w:val="9BBE5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801D08"/>
    <w:multiLevelType w:val="multilevel"/>
    <w:tmpl w:val="158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546906"/>
    <w:multiLevelType w:val="multilevel"/>
    <w:tmpl w:val="CD5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E644D62"/>
    <w:multiLevelType w:val="multilevel"/>
    <w:tmpl w:val="C90C7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F962427"/>
    <w:multiLevelType w:val="multilevel"/>
    <w:tmpl w:val="5F48E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FD17387"/>
    <w:multiLevelType w:val="multilevel"/>
    <w:tmpl w:val="88FA7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FFC5649"/>
    <w:multiLevelType w:val="multilevel"/>
    <w:tmpl w:val="E54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000765A"/>
    <w:multiLevelType w:val="multilevel"/>
    <w:tmpl w:val="7E0E7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A9496B"/>
    <w:multiLevelType w:val="multilevel"/>
    <w:tmpl w:val="E5C2F67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color w:val="00AEEF"/>
      </w:rPr>
    </w:lvl>
    <w:lvl w:ilvl="3">
      <w:start w:val="1"/>
      <w:numFmt w:val="decimal"/>
      <w:suff w:val="space"/>
      <w:lvlText w:val="%1.%2.%3.%4"/>
      <w:lvlJc w:val="left"/>
      <w:pPr>
        <w:ind w:left="6624" w:hanging="864"/>
      </w:pPr>
      <w:rPr>
        <w:rFonts w:hint="default"/>
        <w:color w:val="00AEEF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lvlText w:val="1.1"/>
      <w:lvlJc w:val="left"/>
      <w:pPr>
        <w:tabs>
          <w:tab w:val="num" w:pos="720"/>
        </w:tabs>
        <w:ind w:left="1440" w:hanging="14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40B05760"/>
    <w:multiLevelType w:val="multilevel"/>
    <w:tmpl w:val="7E1C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B17AA2"/>
    <w:multiLevelType w:val="hybridMultilevel"/>
    <w:tmpl w:val="FBA21706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103533B"/>
    <w:multiLevelType w:val="hybridMultilevel"/>
    <w:tmpl w:val="8CD89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1146547"/>
    <w:multiLevelType w:val="multilevel"/>
    <w:tmpl w:val="5C407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517021"/>
    <w:multiLevelType w:val="multilevel"/>
    <w:tmpl w:val="D42E7E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871CCD"/>
    <w:multiLevelType w:val="multilevel"/>
    <w:tmpl w:val="3D16D2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91091F"/>
    <w:multiLevelType w:val="multilevel"/>
    <w:tmpl w:val="4BE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2DC2F61"/>
    <w:multiLevelType w:val="multilevel"/>
    <w:tmpl w:val="B3CC4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339205A"/>
    <w:multiLevelType w:val="multilevel"/>
    <w:tmpl w:val="87CAD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F97074"/>
    <w:multiLevelType w:val="multilevel"/>
    <w:tmpl w:val="A580B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45B1D4D"/>
    <w:multiLevelType w:val="multilevel"/>
    <w:tmpl w:val="9C24C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5005F59"/>
    <w:multiLevelType w:val="hybridMultilevel"/>
    <w:tmpl w:val="5D724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5480DAA"/>
    <w:multiLevelType w:val="multilevel"/>
    <w:tmpl w:val="BEEC0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6625A1A"/>
    <w:multiLevelType w:val="hybridMultilevel"/>
    <w:tmpl w:val="BE16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6CB2668"/>
    <w:multiLevelType w:val="hybridMultilevel"/>
    <w:tmpl w:val="1836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7AD060D"/>
    <w:multiLevelType w:val="multilevel"/>
    <w:tmpl w:val="953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8715389"/>
    <w:multiLevelType w:val="multilevel"/>
    <w:tmpl w:val="FC388D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A17BC6"/>
    <w:multiLevelType w:val="multilevel"/>
    <w:tmpl w:val="3F5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A3F2A2C"/>
    <w:multiLevelType w:val="multilevel"/>
    <w:tmpl w:val="34A27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B30737"/>
    <w:multiLevelType w:val="multilevel"/>
    <w:tmpl w:val="0038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326D5E"/>
    <w:multiLevelType w:val="multilevel"/>
    <w:tmpl w:val="F5AA1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DD7ED4"/>
    <w:multiLevelType w:val="multilevel"/>
    <w:tmpl w:val="C93A4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7E124F"/>
    <w:multiLevelType w:val="multilevel"/>
    <w:tmpl w:val="3A2AEB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7F4CCE"/>
    <w:multiLevelType w:val="multilevel"/>
    <w:tmpl w:val="6FE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B27877"/>
    <w:multiLevelType w:val="multilevel"/>
    <w:tmpl w:val="713EE6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1E7B68"/>
    <w:multiLevelType w:val="multilevel"/>
    <w:tmpl w:val="24149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EB2F24"/>
    <w:multiLevelType w:val="multilevel"/>
    <w:tmpl w:val="44A85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FF9478B"/>
    <w:multiLevelType w:val="multilevel"/>
    <w:tmpl w:val="CA4EC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069192B"/>
    <w:multiLevelType w:val="multilevel"/>
    <w:tmpl w:val="94C0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0866C41"/>
    <w:multiLevelType w:val="hybridMultilevel"/>
    <w:tmpl w:val="AE54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1672002"/>
    <w:multiLevelType w:val="multilevel"/>
    <w:tmpl w:val="3BE2C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1740F01"/>
    <w:multiLevelType w:val="multilevel"/>
    <w:tmpl w:val="A78AF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B970AF"/>
    <w:multiLevelType w:val="multilevel"/>
    <w:tmpl w:val="85106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4905B6"/>
    <w:multiLevelType w:val="multilevel"/>
    <w:tmpl w:val="AA58A4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26F27F9"/>
    <w:multiLevelType w:val="multilevel"/>
    <w:tmpl w:val="7D26B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C93A85"/>
    <w:multiLevelType w:val="multilevel"/>
    <w:tmpl w:val="8F6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2EC6086"/>
    <w:multiLevelType w:val="multilevel"/>
    <w:tmpl w:val="5EA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3C32C85"/>
    <w:multiLevelType w:val="hybridMultilevel"/>
    <w:tmpl w:val="C7360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42027A9"/>
    <w:multiLevelType w:val="multilevel"/>
    <w:tmpl w:val="8A9AB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4107F0"/>
    <w:multiLevelType w:val="hybridMultilevel"/>
    <w:tmpl w:val="8A4E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70A664C"/>
    <w:multiLevelType w:val="multilevel"/>
    <w:tmpl w:val="70E2F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290472"/>
    <w:multiLevelType w:val="multilevel"/>
    <w:tmpl w:val="7AC43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7397154"/>
    <w:multiLevelType w:val="hybridMultilevel"/>
    <w:tmpl w:val="0474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89816C5"/>
    <w:multiLevelType w:val="multilevel"/>
    <w:tmpl w:val="6B5E5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9001333"/>
    <w:multiLevelType w:val="multilevel"/>
    <w:tmpl w:val="A20E5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0A1ABF"/>
    <w:multiLevelType w:val="multilevel"/>
    <w:tmpl w:val="863E6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92C2CBD"/>
    <w:multiLevelType w:val="multilevel"/>
    <w:tmpl w:val="F546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92F3516"/>
    <w:multiLevelType w:val="multilevel"/>
    <w:tmpl w:val="B0A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9AC7272"/>
    <w:multiLevelType w:val="multilevel"/>
    <w:tmpl w:val="98406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9B9522B"/>
    <w:multiLevelType w:val="multilevel"/>
    <w:tmpl w:val="01067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0E7C3C"/>
    <w:multiLevelType w:val="multilevel"/>
    <w:tmpl w:val="D97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B4F2668"/>
    <w:multiLevelType w:val="multilevel"/>
    <w:tmpl w:val="5BB21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BB16E8B"/>
    <w:multiLevelType w:val="multilevel"/>
    <w:tmpl w:val="14567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3116EA"/>
    <w:multiLevelType w:val="multilevel"/>
    <w:tmpl w:val="9B3838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170C97"/>
    <w:multiLevelType w:val="multilevel"/>
    <w:tmpl w:val="4398A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D607542"/>
    <w:multiLevelType w:val="multilevel"/>
    <w:tmpl w:val="6C8E24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781F32"/>
    <w:multiLevelType w:val="multilevel"/>
    <w:tmpl w:val="E0E0A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E30258C"/>
    <w:multiLevelType w:val="multilevel"/>
    <w:tmpl w:val="49128D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E7A30D5"/>
    <w:multiLevelType w:val="multilevel"/>
    <w:tmpl w:val="4D0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30048F"/>
    <w:multiLevelType w:val="multilevel"/>
    <w:tmpl w:val="19D8F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A5002C"/>
    <w:multiLevelType w:val="multilevel"/>
    <w:tmpl w:val="AAD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F33002"/>
    <w:multiLevelType w:val="multilevel"/>
    <w:tmpl w:val="0D90B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457B68"/>
    <w:multiLevelType w:val="multilevel"/>
    <w:tmpl w:val="48729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7F2929"/>
    <w:multiLevelType w:val="hybridMultilevel"/>
    <w:tmpl w:val="98F20CD8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60E635E4"/>
    <w:multiLevelType w:val="multilevel"/>
    <w:tmpl w:val="69B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1B82BF7"/>
    <w:multiLevelType w:val="multilevel"/>
    <w:tmpl w:val="CC16F7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1F0335"/>
    <w:multiLevelType w:val="multilevel"/>
    <w:tmpl w:val="5CB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28257F7"/>
    <w:multiLevelType w:val="multilevel"/>
    <w:tmpl w:val="B87AB2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AD4BD3"/>
    <w:multiLevelType w:val="multilevel"/>
    <w:tmpl w:val="6B52AC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2EA6D10"/>
    <w:multiLevelType w:val="multilevel"/>
    <w:tmpl w:val="99E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3021596"/>
    <w:multiLevelType w:val="multilevel"/>
    <w:tmpl w:val="8F4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324342B"/>
    <w:multiLevelType w:val="multilevel"/>
    <w:tmpl w:val="3FA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3295AF4"/>
    <w:multiLevelType w:val="multilevel"/>
    <w:tmpl w:val="0FD4B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3C30C42"/>
    <w:multiLevelType w:val="multilevel"/>
    <w:tmpl w:val="01F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3F02E45"/>
    <w:multiLevelType w:val="multilevel"/>
    <w:tmpl w:val="939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43217F1"/>
    <w:multiLevelType w:val="multilevel"/>
    <w:tmpl w:val="73A4DA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4821024"/>
    <w:multiLevelType w:val="multilevel"/>
    <w:tmpl w:val="F3361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4F9681F"/>
    <w:multiLevelType w:val="multilevel"/>
    <w:tmpl w:val="6A4ECB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52768A1"/>
    <w:multiLevelType w:val="multilevel"/>
    <w:tmpl w:val="85F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56516EC"/>
    <w:multiLevelType w:val="multilevel"/>
    <w:tmpl w:val="2F1A8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BF112A"/>
    <w:multiLevelType w:val="multilevel"/>
    <w:tmpl w:val="4DF88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706236C"/>
    <w:multiLevelType w:val="multilevel"/>
    <w:tmpl w:val="2E34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7531E31"/>
    <w:multiLevelType w:val="multilevel"/>
    <w:tmpl w:val="C68EC2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7660450"/>
    <w:multiLevelType w:val="multilevel"/>
    <w:tmpl w:val="226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7A1610E"/>
    <w:multiLevelType w:val="multilevel"/>
    <w:tmpl w:val="4DEA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85C5914"/>
    <w:multiLevelType w:val="multilevel"/>
    <w:tmpl w:val="4AECAC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86830E3"/>
    <w:multiLevelType w:val="multilevel"/>
    <w:tmpl w:val="528E9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9216093"/>
    <w:multiLevelType w:val="multilevel"/>
    <w:tmpl w:val="86AC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9C75752"/>
    <w:multiLevelType w:val="multilevel"/>
    <w:tmpl w:val="79622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B251EF"/>
    <w:multiLevelType w:val="multilevel"/>
    <w:tmpl w:val="19484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C9C6120"/>
    <w:multiLevelType w:val="multilevel"/>
    <w:tmpl w:val="9FC0F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29121B"/>
    <w:multiLevelType w:val="multilevel"/>
    <w:tmpl w:val="A85077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E160327"/>
    <w:multiLevelType w:val="multilevel"/>
    <w:tmpl w:val="5F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E1746F6"/>
    <w:multiLevelType w:val="multilevel"/>
    <w:tmpl w:val="3FC6E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7F4E26"/>
    <w:multiLevelType w:val="multilevel"/>
    <w:tmpl w:val="AF0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1D070E"/>
    <w:multiLevelType w:val="multilevel"/>
    <w:tmpl w:val="A2A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F7526F1"/>
    <w:multiLevelType w:val="multilevel"/>
    <w:tmpl w:val="6BD65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217B14"/>
    <w:multiLevelType w:val="multilevel"/>
    <w:tmpl w:val="E0C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036278F"/>
    <w:multiLevelType w:val="multilevel"/>
    <w:tmpl w:val="AB1E0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06407E0"/>
    <w:multiLevelType w:val="multilevel"/>
    <w:tmpl w:val="90105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0733B9A"/>
    <w:multiLevelType w:val="multilevel"/>
    <w:tmpl w:val="947CF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0757B43"/>
    <w:multiLevelType w:val="multilevel"/>
    <w:tmpl w:val="342CC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0BD45E0"/>
    <w:multiLevelType w:val="multilevel"/>
    <w:tmpl w:val="B6AA34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1E362BE"/>
    <w:multiLevelType w:val="hybridMultilevel"/>
    <w:tmpl w:val="98E071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9" w15:restartNumberingAfterBreak="0">
    <w:nsid w:val="72A2747D"/>
    <w:multiLevelType w:val="multilevel"/>
    <w:tmpl w:val="785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38A54A9"/>
    <w:multiLevelType w:val="multilevel"/>
    <w:tmpl w:val="3A6A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4C752F5"/>
    <w:multiLevelType w:val="multilevel"/>
    <w:tmpl w:val="7D8E2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5A401E"/>
    <w:multiLevelType w:val="multilevel"/>
    <w:tmpl w:val="F2D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57D7BAF"/>
    <w:multiLevelType w:val="multilevel"/>
    <w:tmpl w:val="64C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82462A"/>
    <w:multiLevelType w:val="multilevel"/>
    <w:tmpl w:val="0CF2F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5993222"/>
    <w:multiLevelType w:val="multilevel"/>
    <w:tmpl w:val="166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5E77686"/>
    <w:multiLevelType w:val="multilevel"/>
    <w:tmpl w:val="73C248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64C2648"/>
    <w:multiLevelType w:val="multilevel"/>
    <w:tmpl w:val="7EF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651494F"/>
    <w:multiLevelType w:val="multilevel"/>
    <w:tmpl w:val="32A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7235BE6"/>
    <w:multiLevelType w:val="multilevel"/>
    <w:tmpl w:val="C662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796128D"/>
    <w:multiLevelType w:val="multilevel"/>
    <w:tmpl w:val="D59C7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82C7D72"/>
    <w:multiLevelType w:val="multilevel"/>
    <w:tmpl w:val="9378E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7B47FD"/>
    <w:multiLevelType w:val="multilevel"/>
    <w:tmpl w:val="FC8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88A274A"/>
    <w:multiLevelType w:val="multilevel"/>
    <w:tmpl w:val="DC229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A94576"/>
    <w:multiLevelType w:val="multilevel"/>
    <w:tmpl w:val="001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AAD086F"/>
    <w:multiLevelType w:val="multilevel"/>
    <w:tmpl w:val="547C87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CAB0DF6"/>
    <w:multiLevelType w:val="multilevel"/>
    <w:tmpl w:val="B76E6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F2201D5"/>
    <w:multiLevelType w:val="multilevel"/>
    <w:tmpl w:val="F578A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60240">
    <w:abstractNumId w:val="124"/>
  </w:num>
  <w:num w:numId="2" w16cid:durableId="1897161406">
    <w:abstractNumId w:val="162"/>
  </w:num>
  <w:num w:numId="3" w16cid:durableId="2043165287">
    <w:abstractNumId w:val="75"/>
  </w:num>
  <w:num w:numId="4" w16cid:durableId="459885838">
    <w:abstractNumId w:val="113"/>
  </w:num>
  <w:num w:numId="5" w16cid:durableId="869222921">
    <w:abstractNumId w:val="22"/>
  </w:num>
  <w:num w:numId="6" w16cid:durableId="1368263395">
    <w:abstractNumId w:val="103"/>
  </w:num>
  <w:num w:numId="7" w16cid:durableId="1317346315">
    <w:abstractNumId w:val="80"/>
  </w:num>
  <w:num w:numId="8" w16cid:durableId="1732340364">
    <w:abstractNumId w:val="228"/>
  </w:num>
  <w:num w:numId="9" w16cid:durableId="53625411">
    <w:abstractNumId w:val="124"/>
  </w:num>
  <w:num w:numId="10" w16cid:durableId="2086879847">
    <w:abstractNumId w:val="124"/>
  </w:num>
  <w:num w:numId="11" w16cid:durableId="2095279235">
    <w:abstractNumId w:val="124"/>
  </w:num>
  <w:num w:numId="12" w16cid:durableId="86124611">
    <w:abstractNumId w:val="124"/>
  </w:num>
  <w:num w:numId="13" w16cid:durableId="764156947">
    <w:abstractNumId w:val="124"/>
  </w:num>
  <w:num w:numId="14" w16cid:durableId="1441802620">
    <w:abstractNumId w:val="124"/>
  </w:num>
  <w:num w:numId="15" w16cid:durableId="548999941">
    <w:abstractNumId w:val="124"/>
  </w:num>
  <w:num w:numId="16" w16cid:durableId="569774984">
    <w:abstractNumId w:val="127"/>
  </w:num>
  <w:num w:numId="17" w16cid:durableId="572155304">
    <w:abstractNumId w:val="154"/>
  </w:num>
  <w:num w:numId="18" w16cid:durableId="814368813">
    <w:abstractNumId w:val="139"/>
  </w:num>
  <w:num w:numId="19" w16cid:durableId="172406196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6548559">
    <w:abstractNumId w:val="117"/>
  </w:num>
  <w:num w:numId="21" w16cid:durableId="1770930533">
    <w:abstractNumId w:val="230"/>
  </w:num>
  <w:num w:numId="22" w16cid:durableId="691960550">
    <w:abstractNumId w:val="204"/>
  </w:num>
  <w:num w:numId="23" w16cid:durableId="813137854">
    <w:abstractNumId w:val="145"/>
  </w:num>
  <w:num w:numId="24" w16cid:durableId="26175638">
    <w:abstractNumId w:val="220"/>
  </w:num>
  <w:num w:numId="25" w16cid:durableId="519859137">
    <w:abstractNumId w:val="20"/>
  </w:num>
  <w:num w:numId="26" w16cid:durableId="1390349613">
    <w:abstractNumId w:val="5"/>
  </w:num>
  <w:num w:numId="27" w16cid:durableId="1155947620">
    <w:abstractNumId w:val="119"/>
  </w:num>
  <w:num w:numId="28" w16cid:durableId="1393193148">
    <w:abstractNumId w:val="88"/>
  </w:num>
  <w:num w:numId="29" w16cid:durableId="2012246694">
    <w:abstractNumId w:val="143"/>
  </w:num>
  <w:num w:numId="30" w16cid:durableId="930774168">
    <w:abstractNumId w:val="239"/>
  </w:num>
  <w:num w:numId="31" w16cid:durableId="1555921809">
    <w:abstractNumId w:val="202"/>
  </w:num>
  <w:num w:numId="32" w16cid:durableId="563956576">
    <w:abstractNumId w:val="93"/>
  </w:num>
  <w:num w:numId="33" w16cid:durableId="1347904978">
    <w:abstractNumId w:val="111"/>
  </w:num>
  <w:num w:numId="34" w16cid:durableId="1428619408">
    <w:abstractNumId w:val="36"/>
  </w:num>
  <w:num w:numId="35" w16cid:durableId="150340156">
    <w:abstractNumId w:val="194"/>
  </w:num>
  <w:num w:numId="36" w16cid:durableId="448665740">
    <w:abstractNumId w:val="140"/>
  </w:num>
  <w:num w:numId="37" w16cid:durableId="1485122630">
    <w:abstractNumId w:val="229"/>
  </w:num>
  <w:num w:numId="38" w16cid:durableId="1689284789">
    <w:abstractNumId w:val="56"/>
  </w:num>
  <w:num w:numId="39" w16cid:durableId="1067335934">
    <w:abstractNumId w:val="198"/>
  </w:num>
  <w:num w:numId="40" w16cid:durableId="2085683987">
    <w:abstractNumId w:val="73"/>
  </w:num>
  <w:num w:numId="41" w16cid:durableId="996348238">
    <w:abstractNumId w:val="18"/>
  </w:num>
  <w:num w:numId="42" w16cid:durableId="2011443016">
    <w:abstractNumId w:val="6"/>
  </w:num>
  <w:num w:numId="43" w16cid:durableId="1670252537">
    <w:abstractNumId w:val="160"/>
  </w:num>
  <w:num w:numId="44" w16cid:durableId="1887791119">
    <w:abstractNumId w:val="131"/>
  </w:num>
  <w:num w:numId="45" w16cid:durableId="784541555">
    <w:abstractNumId w:val="84"/>
  </w:num>
  <w:num w:numId="46" w16cid:durableId="423652123">
    <w:abstractNumId w:val="1"/>
  </w:num>
  <w:num w:numId="47" w16cid:durableId="1995334288">
    <w:abstractNumId w:val="183"/>
  </w:num>
  <w:num w:numId="48" w16cid:durableId="1566179790">
    <w:abstractNumId w:val="21"/>
  </w:num>
  <w:num w:numId="49" w16cid:durableId="962880173">
    <w:abstractNumId w:val="235"/>
  </w:num>
  <w:num w:numId="50" w16cid:durableId="1221401801">
    <w:abstractNumId w:val="81"/>
  </w:num>
  <w:num w:numId="51" w16cid:durableId="1603147693">
    <w:abstractNumId w:val="233"/>
  </w:num>
  <w:num w:numId="52" w16cid:durableId="45834583">
    <w:abstractNumId w:val="196"/>
  </w:num>
  <w:num w:numId="53" w16cid:durableId="747119045">
    <w:abstractNumId w:val="86"/>
  </w:num>
  <w:num w:numId="54" w16cid:durableId="1931086354">
    <w:abstractNumId w:val="121"/>
  </w:num>
  <w:num w:numId="55" w16cid:durableId="158034982">
    <w:abstractNumId w:val="122"/>
  </w:num>
  <w:num w:numId="56" w16cid:durableId="350302029">
    <w:abstractNumId w:val="7"/>
  </w:num>
  <w:num w:numId="57" w16cid:durableId="456601816">
    <w:abstractNumId w:val="242"/>
  </w:num>
  <w:num w:numId="58" w16cid:durableId="1133643242">
    <w:abstractNumId w:val="208"/>
  </w:num>
  <w:num w:numId="59" w16cid:durableId="2004431988">
    <w:abstractNumId w:val="201"/>
  </w:num>
  <w:num w:numId="60" w16cid:durableId="1163740299">
    <w:abstractNumId w:val="151"/>
  </w:num>
  <w:num w:numId="61" w16cid:durableId="935868786">
    <w:abstractNumId w:val="185"/>
  </w:num>
  <w:num w:numId="62" w16cid:durableId="1568149667">
    <w:abstractNumId w:val="91"/>
  </w:num>
  <w:num w:numId="63" w16cid:durableId="253513173">
    <w:abstractNumId w:val="226"/>
  </w:num>
  <w:num w:numId="64" w16cid:durableId="1455178253">
    <w:abstractNumId w:val="243"/>
  </w:num>
  <w:num w:numId="65" w16cid:durableId="1996294251">
    <w:abstractNumId w:val="19"/>
  </w:num>
  <w:num w:numId="66" w16cid:durableId="416827916">
    <w:abstractNumId w:val="57"/>
  </w:num>
  <w:num w:numId="67" w16cid:durableId="1399590180">
    <w:abstractNumId w:val="171"/>
  </w:num>
  <w:num w:numId="68" w16cid:durableId="589965642">
    <w:abstractNumId w:val="152"/>
  </w:num>
  <w:num w:numId="69" w16cid:durableId="1249339896">
    <w:abstractNumId w:val="153"/>
  </w:num>
  <w:num w:numId="70" w16cid:durableId="1415205865">
    <w:abstractNumId w:val="174"/>
  </w:num>
  <w:num w:numId="71" w16cid:durableId="106775255">
    <w:abstractNumId w:val="41"/>
  </w:num>
  <w:num w:numId="72" w16cid:durableId="2036618119">
    <w:abstractNumId w:val="2"/>
  </w:num>
  <w:num w:numId="73" w16cid:durableId="2106801826">
    <w:abstractNumId w:val="141"/>
  </w:num>
  <w:num w:numId="74" w16cid:durableId="1519541507">
    <w:abstractNumId w:val="245"/>
  </w:num>
  <w:num w:numId="75" w16cid:durableId="875196201">
    <w:abstractNumId w:val="107"/>
  </w:num>
  <w:num w:numId="76" w16cid:durableId="1607883893">
    <w:abstractNumId w:val="134"/>
  </w:num>
  <w:num w:numId="77" w16cid:durableId="723720491">
    <w:abstractNumId w:val="135"/>
  </w:num>
  <w:num w:numId="78" w16cid:durableId="1447117854">
    <w:abstractNumId w:val="192"/>
  </w:num>
  <w:num w:numId="79" w16cid:durableId="860317370">
    <w:abstractNumId w:val="227"/>
  </w:num>
  <w:num w:numId="80" w16cid:durableId="962686887">
    <w:abstractNumId w:val="142"/>
  </w:num>
  <w:num w:numId="81" w16cid:durableId="269822135">
    <w:abstractNumId w:val="205"/>
  </w:num>
  <w:num w:numId="82" w16cid:durableId="1361591823">
    <w:abstractNumId w:val="132"/>
  </w:num>
  <w:num w:numId="83" w16cid:durableId="751782835">
    <w:abstractNumId w:val="176"/>
  </w:num>
  <w:num w:numId="84" w16cid:durableId="312029235">
    <w:abstractNumId w:val="43"/>
  </w:num>
  <w:num w:numId="85" w16cid:durableId="188765706">
    <w:abstractNumId w:val="211"/>
  </w:num>
  <w:num w:numId="86" w16cid:durableId="1287076718">
    <w:abstractNumId w:val="234"/>
  </w:num>
  <w:num w:numId="87" w16cid:durableId="564605896">
    <w:abstractNumId w:val="77"/>
  </w:num>
  <w:num w:numId="88" w16cid:durableId="1988629654">
    <w:abstractNumId w:val="112"/>
  </w:num>
  <w:num w:numId="89" w16cid:durableId="242879255">
    <w:abstractNumId w:val="181"/>
  </w:num>
  <w:num w:numId="90" w16cid:durableId="968242128">
    <w:abstractNumId w:val="116"/>
  </w:num>
  <w:num w:numId="91" w16cid:durableId="773599416">
    <w:abstractNumId w:val="182"/>
  </w:num>
  <w:num w:numId="92" w16cid:durableId="695429544">
    <w:abstractNumId w:val="59"/>
  </w:num>
  <w:num w:numId="93" w16cid:durableId="114183179">
    <w:abstractNumId w:val="206"/>
  </w:num>
  <w:num w:numId="94" w16cid:durableId="131993697">
    <w:abstractNumId w:val="69"/>
  </w:num>
  <w:num w:numId="95" w16cid:durableId="1438646628">
    <w:abstractNumId w:val="55"/>
  </w:num>
  <w:num w:numId="96" w16cid:durableId="186330082">
    <w:abstractNumId w:val="40"/>
  </w:num>
  <w:num w:numId="97" w16cid:durableId="1292324661">
    <w:abstractNumId w:val="8"/>
  </w:num>
  <w:num w:numId="98" w16cid:durableId="2073111095">
    <w:abstractNumId w:val="115"/>
  </w:num>
  <w:num w:numId="99" w16cid:durableId="2049643750">
    <w:abstractNumId w:val="85"/>
  </w:num>
  <w:num w:numId="100" w16cid:durableId="2001344459">
    <w:abstractNumId w:val="215"/>
  </w:num>
  <w:num w:numId="101" w16cid:durableId="1690524483">
    <w:abstractNumId w:val="66"/>
  </w:num>
  <w:num w:numId="102" w16cid:durableId="290668637">
    <w:abstractNumId w:val="83"/>
  </w:num>
  <w:num w:numId="103" w16cid:durableId="1145509526">
    <w:abstractNumId w:val="200"/>
  </w:num>
  <w:num w:numId="104" w16cid:durableId="883295710">
    <w:abstractNumId w:val="241"/>
  </w:num>
  <w:num w:numId="105" w16cid:durableId="1403992492">
    <w:abstractNumId w:val="129"/>
  </w:num>
  <w:num w:numId="106" w16cid:durableId="1953240154">
    <w:abstractNumId w:val="90"/>
  </w:num>
  <w:num w:numId="107" w16cid:durableId="704909507">
    <w:abstractNumId w:val="97"/>
  </w:num>
  <w:num w:numId="108" w16cid:durableId="295717653">
    <w:abstractNumId w:val="123"/>
  </w:num>
  <w:num w:numId="109" w16cid:durableId="400060577">
    <w:abstractNumId w:val="216"/>
  </w:num>
  <w:num w:numId="110" w16cid:durableId="1431390537">
    <w:abstractNumId w:val="38"/>
  </w:num>
  <w:num w:numId="111" w16cid:durableId="169609183">
    <w:abstractNumId w:val="31"/>
  </w:num>
  <w:num w:numId="112" w16cid:durableId="1179274048">
    <w:abstractNumId w:val="108"/>
  </w:num>
  <w:num w:numId="113" w16cid:durableId="658927302">
    <w:abstractNumId w:val="214"/>
  </w:num>
  <w:num w:numId="114" w16cid:durableId="2049408655">
    <w:abstractNumId w:val="68"/>
  </w:num>
  <w:num w:numId="115" w16cid:durableId="1707441888">
    <w:abstractNumId w:val="147"/>
  </w:num>
  <w:num w:numId="116" w16cid:durableId="2016225166">
    <w:abstractNumId w:val="184"/>
  </w:num>
  <w:num w:numId="117" w16cid:durableId="1188522255">
    <w:abstractNumId w:val="159"/>
  </w:num>
  <w:num w:numId="118" w16cid:durableId="1668744945">
    <w:abstractNumId w:val="106"/>
  </w:num>
  <w:num w:numId="119" w16cid:durableId="463886625">
    <w:abstractNumId w:val="14"/>
  </w:num>
  <w:num w:numId="120" w16cid:durableId="1594125615">
    <w:abstractNumId w:val="237"/>
  </w:num>
  <w:num w:numId="121" w16cid:durableId="1232042954">
    <w:abstractNumId w:val="100"/>
  </w:num>
  <w:num w:numId="122" w16cid:durableId="877812046">
    <w:abstractNumId w:val="170"/>
  </w:num>
  <w:num w:numId="123" w16cid:durableId="808402119">
    <w:abstractNumId w:val="190"/>
  </w:num>
  <w:num w:numId="124" w16cid:durableId="1471820824">
    <w:abstractNumId w:val="236"/>
  </w:num>
  <w:num w:numId="125" w16cid:durableId="763301661">
    <w:abstractNumId w:val="193"/>
  </w:num>
  <w:num w:numId="126" w16cid:durableId="637952795">
    <w:abstractNumId w:val="186"/>
  </w:num>
  <w:num w:numId="127" w16cid:durableId="1863665457">
    <w:abstractNumId w:val="70"/>
  </w:num>
  <w:num w:numId="128" w16cid:durableId="1004090818">
    <w:abstractNumId w:val="187"/>
  </w:num>
  <w:num w:numId="129" w16cid:durableId="405341629">
    <w:abstractNumId w:val="180"/>
  </w:num>
  <w:num w:numId="130" w16cid:durableId="335965616">
    <w:abstractNumId w:val="130"/>
  </w:num>
  <w:num w:numId="131" w16cid:durableId="1001356058">
    <w:abstractNumId w:val="114"/>
  </w:num>
  <w:num w:numId="132" w16cid:durableId="1265501611">
    <w:abstractNumId w:val="25"/>
  </w:num>
  <w:num w:numId="133" w16cid:durableId="1734541596">
    <w:abstractNumId w:val="225"/>
  </w:num>
  <w:num w:numId="134" w16cid:durableId="712926576">
    <w:abstractNumId w:val="37"/>
  </w:num>
  <w:num w:numId="135" w16cid:durableId="1770194230">
    <w:abstractNumId w:val="218"/>
  </w:num>
  <w:num w:numId="136" w16cid:durableId="1983004589">
    <w:abstractNumId w:val="39"/>
  </w:num>
  <w:num w:numId="137" w16cid:durableId="608973209">
    <w:abstractNumId w:val="49"/>
  </w:num>
  <w:num w:numId="138" w16cid:durableId="1921013700">
    <w:abstractNumId w:val="28"/>
  </w:num>
  <w:num w:numId="139" w16cid:durableId="2052411814">
    <w:abstractNumId w:val="128"/>
  </w:num>
  <w:num w:numId="140" w16cid:durableId="892040559">
    <w:abstractNumId w:val="82"/>
  </w:num>
  <w:num w:numId="141" w16cid:durableId="1123109878">
    <w:abstractNumId w:val="207"/>
  </w:num>
  <w:num w:numId="142" w16cid:durableId="1428382558">
    <w:abstractNumId w:val="74"/>
  </w:num>
  <w:num w:numId="143" w16cid:durableId="1148546839">
    <w:abstractNumId w:val="76"/>
  </w:num>
  <w:num w:numId="144" w16cid:durableId="1634749583">
    <w:abstractNumId w:val="240"/>
  </w:num>
  <w:num w:numId="145" w16cid:durableId="1738356694">
    <w:abstractNumId w:val="149"/>
  </w:num>
  <w:num w:numId="146" w16cid:durableId="298540720">
    <w:abstractNumId w:val="10"/>
  </w:num>
  <w:num w:numId="147" w16cid:durableId="193275531">
    <w:abstractNumId w:val="221"/>
  </w:num>
  <w:num w:numId="148" w16cid:durableId="1446272270">
    <w:abstractNumId w:val="203"/>
  </w:num>
  <w:num w:numId="149" w16cid:durableId="173812906">
    <w:abstractNumId w:val="161"/>
  </w:num>
  <w:num w:numId="150" w16cid:durableId="1196769397">
    <w:abstractNumId w:val="217"/>
  </w:num>
  <w:num w:numId="151" w16cid:durableId="1605115895">
    <w:abstractNumId w:val="232"/>
  </w:num>
  <w:num w:numId="152" w16cid:durableId="1854758930">
    <w:abstractNumId w:val="195"/>
  </w:num>
  <w:num w:numId="153" w16cid:durableId="135492576">
    <w:abstractNumId w:val="102"/>
  </w:num>
  <w:num w:numId="154" w16cid:durableId="1264999105">
    <w:abstractNumId w:val="172"/>
  </w:num>
  <w:num w:numId="155" w16cid:durableId="1237591407">
    <w:abstractNumId w:val="54"/>
  </w:num>
  <w:num w:numId="156" w16cid:durableId="535898388">
    <w:abstractNumId w:val="3"/>
  </w:num>
  <w:num w:numId="157" w16cid:durableId="841355660">
    <w:abstractNumId w:val="219"/>
  </w:num>
  <w:num w:numId="158" w16cid:durableId="1469127728">
    <w:abstractNumId w:val="17"/>
  </w:num>
  <w:num w:numId="159" w16cid:durableId="684677599">
    <w:abstractNumId w:val="148"/>
  </w:num>
  <w:num w:numId="160" w16cid:durableId="325061912">
    <w:abstractNumId w:val="189"/>
  </w:num>
  <w:num w:numId="161" w16cid:durableId="980768234">
    <w:abstractNumId w:val="175"/>
  </w:num>
  <w:num w:numId="162" w16cid:durableId="1845827506">
    <w:abstractNumId w:val="105"/>
  </w:num>
  <w:num w:numId="163" w16cid:durableId="302472172">
    <w:abstractNumId w:val="191"/>
  </w:num>
  <w:num w:numId="164" w16cid:durableId="2098672716">
    <w:abstractNumId w:val="98"/>
  </w:num>
  <w:num w:numId="165" w16cid:durableId="1819767027">
    <w:abstractNumId w:val="45"/>
  </w:num>
  <w:num w:numId="166" w16cid:durableId="264853129">
    <w:abstractNumId w:val="120"/>
  </w:num>
  <w:num w:numId="167" w16cid:durableId="1697653771">
    <w:abstractNumId w:val="118"/>
  </w:num>
  <w:num w:numId="168" w16cid:durableId="1210722311">
    <w:abstractNumId w:val="64"/>
  </w:num>
  <w:num w:numId="169" w16cid:durableId="26490328">
    <w:abstractNumId w:val="92"/>
  </w:num>
  <w:num w:numId="170" w16cid:durableId="2070223331">
    <w:abstractNumId w:val="0"/>
  </w:num>
  <w:num w:numId="171" w16cid:durableId="655107492">
    <w:abstractNumId w:val="104"/>
  </w:num>
  <w:num w:numId="172" w16cid:durableId="1395008080">
    <w:abstractNumId w:val="65"/>
  </w:num>
  <w:num w:numId="173" w16cid:durableId="80758414">
    <w:abstractNumId w:val="61"/>
  </w:num>
  <w:num w:numId="174" w16cid:durableId="1823309787">
    <w:abstractNumId w:val="13"/>
  </w:num>
  <w:num w:numId="175" w16cid:durableId="1536847693">
    <w:abstractNumId w:val="72"/>
  </w:num>
  <w:num w:numId="176" w16cid:durableId="175460697">
    <w:abstractNumId w:val="166"/>
  </w:num>
  <w:num w:numId="177" w16cid:durableId="393163812">
    <w:abstractNumId w:val="79"/>
  </w:num>
  <w:num w:numId="178" w16cid:durableId="1977174980">
    <w:abstractNumId w:val="29"/>
  </w:num>
  <w:num w:numId="179" w16cid:durableId="1246574723">
    <w:abstractNumId w:val="137"/>
  </w:num>
  <w:num w:numId="180" w16cid:durableId="1026953423">
    <w:abstractNumId w:val="210"/>
  </w:num>
  <w:num w:numId="181" w16cid:durableId="2131318866">
    <w:abstractNumId w:val="32"/>
  </w:num>
  <w:num w:numId="182" w16cid:durableId="73207691">
    <w:abstractNumId w:val="109"/>
  </w:num>
  <w:num w:numId="183" w16cid:durableId="1595817644">
    <w:abstractNumId w:val="63"/>
  </w:num>
  <w:num w:numId="184" w16cid:durableId="739519588">
    <w:abstractNumId w:val="58"/>
  </w:num>
  <w:num w:numId="185" w16cid:durableId="85197008">
    <w:abstractNumId w:val="24"/>
  </w:num>
  <w:num w:numId="186" w16cid:durableId="522784320">
    <w:abstractNumId w:val="179"/>
  </w:num>
  <w:num w:numId="187" w16cid:durableId="1738824676">
    <w:abstractNumId w:val="244"/>
  </w:num>
  <w:num w:numId="188" w16cid:durableId="395934374">
    <w:abstractNumId w:val="209"/>
  </w:num>
  <w:num w:numId="189" w16cid:durableId="287711062">
    <w:abstractNumId w:val="247"/>
  </w:num>
  <w:num w:numId="190" w16cid:durableId="674723672">
    <w:abstractNumId w:val="177"/>
  </w:num>
  <w:num w:numId="191" w16cid:durableId="76219297">
    <w:abstractNumId w:val="87"/>
  </w:num>
  <w:num w:numId="192" w16cid:durableId="638808164">
    <w:abstractNumId w:val="78"/>
  </w:num>
  <w:num w:numId="193" w16cid:durableId="1448231346">
    <w:abstractNumId w:val="46"/>
  </w:num>
  <w:num w:numId="194" w16cid:durableId="829248347">
    <w:abstractNumId w:val="222"/>
  </w:num>
  <w:num w:numId="195" w16cid:durableId="1357317813">
    <w:abstractNumId w:val="238"/>
  </w:num>
  <w:num w:numId="196" w16cid:durableId="821579561">
    <w:abstractNumId w:val="224"/>
  </w:num>
  <w:num w:numId="197" w16cid:durableId="1669938033">
    <w:abstractNumId w:val="16"/>
  </w:num>
  <w:num w:numId="198" w16cid:durableId="256596585">
    <w:abstractNumId w:val="133"/>
  </w:num>
  <w:num w:numId="199" w16cid:durableId="538468747">
    <w:abstractNumId w:val="197"/>
  </w:num>
  <w:num w:numId="200" w16cid:durableId="1066610868">
    <w:abstractNumId w:val="94"/>
  </w:num>
  <w:num w:numId="201" w16cid:durableId="1134300165">
    <w:abstractNumId w:val="144"/>
  </w:num>
  <w:num w:numId="202" w16cid:durableId="1628702433">
    <w:abstractNumId w:val="42"/>
  </w:num>
  <w:num w:numId="203" w16cid:durableId="391586363">
    <w:abstractNumId w:val="169"/>
  </w:num>
  <w:num w:numId="204" w16cid:durableId="1665745358">
    <w:abstractNumId w:val="33"/>
  </w:num>
  <w:num w:numId="205" w16cid:durableId="1651329373">
    <w:abstractNumId w:val="150"/>
  </w:num>
  <w:num w:numId="206" w16cid:durableId="1440948260">
    <w:abstractNumId w:val="231"/>
  </w:num>
  <w:num w:numId="207" w16cid:durableId="1050953853">
    <w:abstractNumId w:val="199"/>
  </w:num>
  <w:num w:numId="208" w16cid:durableId="708920982">
    <w:abstractNumId w:val="27"/>
  </w:num>
  <w:num w:numId="209" w16cid:durableId="1879271065">
    <w:abstractNumId w:val="157"/>
  </w:num>
  <w:num w:numId="210" w16cid:durableId="978270854">
    <w:abstractNumId w:val="9"/>
  </w:num>
  <w:num w:numId="211" w16cid:durableId="729311282">
    <w:abstractNumId w:val="158"/>
  </w:num>
  <w:num w:numId="212" w16cid:durableId="460850018">
    <w:abstractNumId w:val="50"/>
  </w:num>
  <w:num w:numId="213" w16cid:durableId="674843054">
    <w:abstractNumId w:val="163"/>
  </w:num>
  <w:num w:numId="214" w16cid:durableId="1096902279">
    <w:abstractNumId w:val="156"/>
  </w:num>
  <w:num w:numId="215" w16cid:durableId="950085125">
    <w:abstractNumId w:val="99"/>
  </w:num>
  <w:num w:numId="216" w16cid:durableId="222523655">
    <w:abstractNumId w:val="48"/>
  </w:num>
  <w:num w:numId="217" w16cid:durableId="455175746">
    <w:abstractNumId w:val="173"/>
  </w:num>
  <w:num w:numId="218" w16cid:durableId="731543784">
    <w:abstractNumId w:val="44"/>
  </w:num>
  <w:num w:numId="219" w16cid:durableId="1780028804">
    <w:abstractNumId w:val="26"/>
  </w:num>
  <w:num w:numId="220" w16cid:durableId="20326619">
    <w:abstractNumId w:val="125"/>
  </w:num>
  <w:num w:numId="221" w16cid:durableId="1107385938">
    <w:abstractNumId w:val="51"/>
  </w:num>
  <w:num w:numId="222" w16cid:durableId="1184787718">
    <w:abstractNumId w:val="146"/>
  </w:num>
  <w:num w:numId="223" w16cid:durableId="1104883006">
    <w:abstractNumId w:val="168"/>
  </w:num>
  <w:num w:numId="224" w16cid:durableId="818229775">
    <w:abstractNumId w:val="155"/>
  </w:num>
  <w:num w:numId="225" w16cid:durableId="1026368452">
    <w:abstractNumId w:val="60"/>
  </w:num>
  <w:num w:numId="226" w16cid:durableId="818301542">
    <w:abstractNumId w:val="178"/>
  </w:num>
  <w:num w:numId="227" w16cid:durableId="604576353">
    <w:abstractNumId w:val="53"/>
  </w:num>
  <w:num w:numId="228" w16cid:durableId="1125848237">
    <w:abstractNumId w:val="34"/>
  </w:num>
  <w:num w:numId="229" w16cid:durableId="1538393021">
    <w:abstractNumId w:val="4"/>
  </w:num>
  <w:num w:numId="230" w16cid:durableId="873424016">
    <w:abstractNumId w:val="212"/>
  </w:num>
  <w:num w:numId="231" w16cid:durableId="302082879">
    <w:abstractNumId w:val="23"/>
  </w:num>
  <w:num w:numId="232" w16cid:durableId="1963262992">
    <w:abstractNumId w:val="165"/>
  </w:num>
  <w:num w:numId="233" w16cid:durableId="1227374606">
    <w:abstractNumId w:val="246"/>
  </w:num>
  <w:num w:numId="234" w16cid:durableId="1986932640">
    <w:abstractNumId w:val="101"/>
  </w:num>
  <w:num w:numId="235" w16cid:durableId="167986204">
    <w:abstractNumId w:val="11"/>
  </w:num>
  <w:num w:numId="236" w16cid:durableId="343745753">
    <w:abstractNumId w:val="213"/>
  </w:num>
  <w:num w:numId="237" w16cid:durableId="613631635">
    <w:abstractNumId w:val="223"/>
  </w:num>
  <w:num w:numId="238" w16cid:durableId="747458415">
    <w:abstractNumId w:val="35"/>
  </w:num>
  <w:num w:numId="239" w16cid:durableId="1199902716">
    <w:abstractNumId w:val="30"/>
  </w:num>
  <w:num w:numId="240" w16cid:durableId="135028336">
    <w:abstractNumId w:val="67"/>
  </w:num>
  <w:num w:numId="241" w16cid:durableId="1946383381">
    <w:abstractNumId w:val="124"/>
  </w:num>
  <w:num w:numId="242" w16cid:durableId="988484688">
    <w:abstractNumId w:val="124"/>
  </w:num>
  <w:num w:numId="243" w16cid:durableId="1849366732">
    <w:abstractNumId w:val="124"/>
  </w:num>
  <w:num w:numId="244" w16cid:durableId="1950818094">
    <w:abstractNumId w:val="124"/>
  </w:num>
  <w:num w:numId="245" w16cid:durableId="1869561120">
    <w:abstractNumId w:val="124"/>
  </w:num>
  <w:num w:numId="246" w16cid:durableId="1548254464">
    <w:abstractNumId w:val="124"/>
  </w:num>
  <w:num w:numId="247" w16cid:durableId="18567733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287856130">
    <w:abstractNumId w:val="89"/>
  </w:num>
  <w:num w:numId="249" w16cid:durableId="1310136368">
    <w:abstractNumId w:val="96"/>
  </w:num>
  <w:num w:numId="250" w16cid:durableId="1073047337">
    <w:abstractNumId w:val="15"/>
  </w:num>
  <w:num w:numId="251" w16cid:durableId="165948357">
    <w:abstractNumId w:val="62"/>
  </w:num>
  <w:num w:numId="252" w16cid:durableId="1186019596">
    <w:abstractNumId w:val="47"/>
  </w:num>
  <w:num w:numId="253" w16cid:durableId="1884826596">
    <w:abstractNumId w:val="124"/>
  </w:num>
  <w:num w:numId="254" w16cid:durableId="966011613">
    <w:abstractNumId w:val="12"/>
  </w:num>
  <w:num w:numId="255" w16cid:durableId="1397124839">
    <w:abstractNumId w:val="167"/>
  </w:num>
  <w:num w:numId="256" w16cid:durableId="1753619143">
    <w:abstractNumId w:val="124"/>
  </w:num>
  <w:num w:numId="257" w16cid:durableId="118649123">
    <w:abstractNumId w:val="164"/>
  </w:num>
  <w:num w:numId="258" w16cid:durableId="1181775414">
    <w:abstractNumId w:val="52"/>
  </w:num>
  <w:num w:numId="259" w16cid:durableId="490950102">
    <w:abstractNumId w:val="124"/>
  </w:num>
  <w:num w:numId="260" w16cid:durableId="1981230137">
    <w:abstractNumId w:val="124"/>
  </w:num>
  <w:num w:numId="261" w16cid:durableId="1148396775">
    <w:abstractNumId w:val="124"/>
  </w:num>
  <w:num w:numId="262" w16cid:durableId="780535710">
    <w:abstractNumId w:val="124"/>
  </w:num>
  <w:num w:numId="263" w16cid:durableId="1474175484">
    <w:abstractNumId w:val="124"/>
  </w:num>
  <w:num w:numId="264" w16cid:durableId="1844856535">
    <w:abstractNumId w:val="124"/>
  </w:num>
  <w:num w:numId="265" w16cid:durableId="1281298901">
    <w:abstractNumId w:val="124"/>
  </w:num>
  <w:num w:numId="266" w16cid:durableId="1533179504">
    <w:abstractNumId w:val="124"/>
  </w:num>
  <w:num w:numId="267" w16cid:durableId="902721823">
    <w:abstractNumId w:val="124"/>
  </w:num>
  <w:num w:numId="268" w16cid:durableId="257834786">
    <w:abstractNumId w:val="136"/>
  </w:num>
  <w:num w:numId="269" w16cid:durableId="1921255784">
    <w:abstractNumId w:val="138"/>
  </w:num>
  <w:num w:numId="270" w16cid:durableId="848639629">
    <w:abstractNumId w:val="188"/>
  </w:num>
  <w:num w:numId="271" w16cid:durableId="1589927253">
    <w:abstractNumId w:val="126"/>
  </w:num>
  <w:num w:numId="272" w16cid:durableId="510607979">
    <w:abstractNumId w:val="71"/>
  </w:num>
  <w:num w:numId="273" w16cid:durableId="2010252431">
    <w:abstractNumId w:val="110"/>
  </w:num>
  <w:numIdMacAtCleanup w:val="267"/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70"/>
  <w:proofState w:spelling="clean" w:grammar="clean"/>
  <w:attachedTemplate r:id="rId1"/>
  <w:stylePaneFormatFilter w:val="1F08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BB"/>
    <w:rsid w:val="00003901"/>
    <w:rsid w:val="00005D80"/>
    <w:rsid w:val="00024F38"/>
    <w:rsid w:val="00047F88"/>
    <w:rsid w:val="00050AF1"/>
    <w:rsid w:val="0005582E"/>
    <w:rsid w:val="00057AFC"/>
    <w:rsid w:val="0007056D"/>
    <w:rsid w:val="00073C82"/>
    <w:rsid w:val="000740B2"/>
    <w:rsid w:val="0009523B"/>
    <w:rsid w:val="000A0551"/>
    <w:rsid w:val="000A3EDE"/>
    <w:rsid w:val="000C3868"/>
    <w:rsid w:val="000D0B14"/>
    <w:rsid w:val="000F2093"/>
    <w:rsid w:val="000F501A"/>
    <w:rsid w:val="001001CE"/>
    <w:rsid w:val="00100C9D"/>
    <w:rsid w:val="00107C7E"/>
    <w:rsid w:val="001141E7"/>
    <w:rsid w:val="00115288"/>
    <w:rsid w:val="00116417"/>
    <w:rsid w:val="00121442"/>
    <w:rsid w:val="001275FA"/>
    <w:rsid w:val="00135B18"/>
    <w:rsid w:val="001369C6"/>
    <w:rsid w:val="00150531"/>
    <w:rsid w:val="0017251F"/>
    <w:rsid w:val="001811C5"/>
    <w:rsid w:val="00183C77"/>
    <w:rsid w:val="00185462"/>
    <w:rsid w:val="00191B15"/>
    <w:rsid w:val="0019273F"/>
    <w:rsid w:val="001A1697"/>
    <w:rsid w:val="001A4385"/>
    <w:rsid w:val="001B64CC"/>
    <w:rsid w:val="001B7714"/>
    <w:rsid w:val="001C5069"/>
    <w:rsid w:val="001C65D5"/>
    <w:rsid w:val="001D251D"/>
    <w:rsid w:val="001D4AC7"/>
    <w:rsid w:val="001D575C"/>
    <w:rsid w:val="001F1FBD"/>
    <w:rsid w:val="00211009"/>
    <w:rsid w:val="0022098E"/>
    <w:rsid w:val="002233C2"/>
    <w:rsid w:val="00232A7B"/>
    <w:rsid w:val="00251F25"/>
    <w:rsid w:val="00253F68"/>
    <w:rsid w:val="00262C6A"/>
    <w:rsid w:val="00275F6A"/>
    <w:rsid w:val="00280BB1"/>
    <w:rsid w:val="002974F4"/>
    <w:rsid w:val="002A5BB7"/>
    <w:rsid w:val="002B05EE"/>
    <w:rsid w:val="002B18BE"/>
    <w:rsid w:val="002B1AE5"/>
    <w:rsid w:val="002B253A"/>
    <w:rsid w:val="002B4756"/>
    <w:rsid w:val="002C010D"/>
    <w:rsid w:val="002E1A68"/>
    <w:rsid w:val="002E316F"/>
    <w:rsid w:val="002E6E64"/>
    <w:rsid w:val="002F22FF"/>
    <w:rsid w:val="002F35C2"/>
    <w:rsid w:val="00310435"/>
    <w:rsid w:val="00314946"/>
    <w:rsid w:val="00315DDC"/>
    <w:rsid w:val="0032061A"/>
    <w:rsid w:val="00325B79"/>
    <w:rsid w:val="00350023"/>
    <w:rsid w:val="00354B52"/>
    <w:rsid w:val="00355251"/>
    <w:rsid w:val="00357B3B"/>
    <w:rsid w:val="00370BB4"/>
    <w:rsid w:val="003728B5"/>
    <w:rsid w:val="00373190"/>
    <w:rsid w:val="00373CF8"/>
    <w:rsid w:val="00376099"/>
    <w:rsid w:val="00382AED"/>
    <w:rsid w:val="00385760"/>
    <w:rsid w:val="003867FF"/>
    <w:rsid w:val="00390E41"/>
    <w:rsid w:val="0039798C"/>
    <w:rsid w:val="00397A4A"/>
    <w:rsid w:val="003A2BC9"/>
    <w:rsid w:val="003A6483"/>
    <w:rsid w:val="003B0CBD"/>
    <w:rsid w:val="003B1833"/>
    <w:rsid w:val="003D3A29"/>
    <w:rsid w:val="003E378E"/>
    <w:rsid w:val="003E43EE"/>
    <w:rsid w:val="003E4CD9"/>
    <w:rsid w:val="003E6677"/>
    <w:rsid w:val="003E6974"/>
    <w:rsid w:val="003E6ECC"/>
    <w:rsid w:val="003F1405"/>
    <w:rsid w:val="00402810"/>
    <w:rsid w:val="00402C11"/>
    <w:rsid w:val="0040499D"/>
    <w:rsid w:val="0041159D"/>
    <w:rsid w:val="00412BDA"/>
    <w:rsid w:val="004139FD"/>
    <w:rsid w:val="004272D4"/>
    <w:rsid w:val="00427FD4"/>
    <w:rsid w:val="00430D79"/>
    <w:rsid w:val="00436106"/>
    <w:rsid w:val="0043669A"/>
    <w:rsid w:val="0044091F"/>
    <w:rsid w:val="004438E7"/>
    <w:rsid w:val="00450827"/>
    <w:rsid w:val="0045793B"/>
    <w:rsid w:val="0047674D"/>
    <w:rsid w:val="0048540C"/>
    <w:rsid w:val="0049582B"/>
    <w:rsid w:val="004B760F"/>
    <w:rsid w:val="004B77D5"/>
    <w:rsid w:val="004C310D"/>
    <w:rsid w:val="004C3A90"/>
    <w:rsid w:val="004E24F0"/>
    <w:rsid w:val="004E4199"/>
    <w:rsid w:val="004F5044"/>
    <w:rsid w:val="004F7D06"/>
    <w:rsid w:val="0050660A"/>
    <w:rsid w:val="0052054C"/>
    <w:rsid w:val="00520A36"/>
    <w:rsid w:val="00520A66"/>
    <w:rsid w:val="005306B2"/>
    <w:rsid w:val="005336B9"/>
    <w:rsid w:val="00535778"/>
    <w:rsid w:val="00537CBF"/>
    <w:rsid w:val="005518A4"/>
    <w:rsid w:val="00554F21"/>
    <w:rsid w:val="00557AC2"/>
    <w:rsid w:val="00560CB8"/>
    <w:rsid w:val="00561B71"/>
    <w:rsid w:val="00564E4B"/>
    <w:rsid w:val="00566006"/>
    <w:rsid w:val="0057033B"/>
    <w:rsid w:val="00570636"/>
    <w:rsid w:val="0057113F"/>
    <w:rsid w:val="00583E14"/>
    <w:rsid w:val="00596C4F"/>
    <w:rsid w:val="005A0937"/>
    <w:rsid w:val="005A2C19"/>
    <w:rsid w:val="005A601D"/>
    <w:rsid w:val="005A7346"/>
    <w:rsid w:val="005A7B33"/>
    <w:rsid w:val="005B40A6"/>
    <w:rsid w:val="005B6C98"/>
    <w:rsid w:val="005C09F9"/>
    <w:rsid w:val="005D0C5F"/>
    <w:rsid w:val="005E43D0"/>
    <w:rsid w:val="005E4CC4"/>
    <w:rsid w:val="005E73DB"/>
    <w:rsid w:val="005E7B81"/>
    <w:rsid w:val="005E7F04"/>
    <w:rsid w:val="005F0F51"/>
    <w:rsid w:val="005F14FC"/>
    <w:rsid w:val="005F2F11"/>
    <w:rsid w:val="005F43EC"/>
    <w:rsid w:val="005F60DD"/>
    <w:rsid w:val="005F7A20"/>
    <w:rsid w:val="00610A5D"/>
    <w:rsid w:val="00615A5B"/>
    <w:rsid w:val="00616D69"/>
    <w:rsid w:val="00634955"/>
    <w:rsid w:val="00642956"/>
    <w:rsid w:val="00652CE1"/>
    <w:rsid w:val="006700F2"/>
    <w:rsid w:val="00676BFD"/>
    <w:rsid w:val="00682A13"/>
    <w:rsid w:val="006877BB"/>
    <w:rsid w:val="00691D87"/>
    <w:rsid w:val="006A6BD6"/>
    <w:rsid w:val="006B119C"/>
    <w:rsid w:val="006B52CA"/>
    <w:rsid w:val="006C525E"/>
    <w:rsid w:val="006C5F88"/>
    <w:rsid w:val="006C732D"/>
    <w:rsid w:val="006D162E"/>
    <w:rsid w:val="006D7B85"/>
    <w:rsid w:val="006F64E0"/>
    <w:rsid w:val="006F6C6F"/>
    <w:rsid w:val="00715CEE"/>
    <w:rsid w:val="00722E7E"/>
    <w:rsid w:val="00726B07"/>
    <w:rsid w:val="007350A6"/>
    <w:rsid w:val="007366E4"/>
    <w:rsid w:val="00736D9E"/>
    <w:rsid w:val="00742AFB"/>
    <w:rsid w:val="00742BA1"/>
    <w:rsid w:val="007441E2"/>
    <w:rsid w:val="007455E4"/>
    <w:rsid w:val="00746541"/>
    <w:rsid w:val="00754E5D"/>
    <w:rsid w:val="00755FA2"/>
    <w:rsid w:val="007653B7"/>
    <w:rsid w:val="0076682C"/>
    <w:rsid w:val="00796CDD"/>
    <w:rsid w:val="007A223F"/>
    <w:rsid w:val="007B3152"/>
    <w:rsid w:val="007B754E"/>
    <w:rsid w:val="007C0DE8"/>
    <w:rsid w:val="007C34F7"/>
    <w:rsid w:val="007C564A"/>
    <w:rsid w:val="007C78BB"/>
    <w:rsid w:val="007D2A9B"/>
    <w:rsid w:val="007D6854"/>
    <w:rsid w:val="007E39E3"/>
    <w:rsid w:val="007E454F"/>
    <w:rsid w:val="007E7A7D"/>
    <w:rsid w:val="0080264D"/>
    <w:rsid w:val="00805A3B"/>
    <w:rsid w:val="00812A88"/>
    <w:rsid w:val="0081689F"/>
    <w:rsid w:val="0082266A"/>
    <w:rsid w:val="0082442D"/>
    <w:rsid w:val="00827A71"/>
    <w:rsid w:val="00851A31"/>
    <w:rsid w:val="00853AF4"/>
    <w:rsid w:val="00856401"/>
    <w:rsid w:val="008648E3"/>
    <w:rsid w:val="00867ACA"/>
    <w:rsid w:val="00872F57"/>
    <w:rsid w:val="00890EDB"/>
    <w:rsid w:val="008A0F2C"/>
    <w:rsid w:val="008A3979"/>
    <w:rsid w:val="008B6892"/>
    <w:rsid w:val="008C654D"/>
    <w:rsid w:val="008D3361"/>
    <w:rsid w:val="008D3EEB"/>
    <w:rsid w:val="008E3214"/>
    <w:rsid w:val="008E4FB4"/>
    <w:rsid w:val="008E7235"/>
    <w:rsid w:val="00903246"/>
    <w:rsid w:val="00912CD9"/>
    <w:rsid w:val="00912FCB"/>
    <w:rsid w:val="009261EF"/>
    <w:rsid w:val="00937528"/>
    <w:rsid w:val="00937D39"/>
    <w:rsid w:val="0094565B"/>
    <w:rsid w:val="00947978"/>
    <w:rsid w:val="0095154D"/>
    <w:rsid w:val="009523E3"/>
    <w:rsid w:val="00955369"/>
    <w:rsid w:val="00961CC7"/>
    <w:rsid w:val="0096713B"/>
    <w:rsid w:val="009819EE"/>
    <w:rsid w:val="009862C1"/>
    <w:rsid w:val="009874BA"/>
    <w:rsid w:val="009876F0"/>
    <w:rsid w:val="00990A28"/>
    <w:rsid w:val="00993D81"/>
    <w:rsid w:val="009A2668"/>
    <w:rsid w:val="009A2987"/>
    <w:rsid w:val="009B2373"/>
    <w:rsid w:val="009D1E7B"/>
    <w:rsid w:val="009D2966"/>
    <w:rsid w:val="009D4503"/>
    <w:rsid w:val="009E2A3C"/>
    <w:rsid w:val="009E38A6"/>
    <w:rsid w:val="009F1585"/>
    <w:rsid w:val="009F4556"/>
    <w:rsid w:val="009F4D31"/>
    <w:rsid w:val="009F6867"/>
    <w:rsid w:val="009F6B57"/>
    <w:rsid w:val="00A06E2D"/>
    <w:rsid w:val="00A13534"/>
    <w:rsid w:val="00A13DA7"/>
    <w:rsid w:val="00A155F6"/>
    <w:rsid w:val="00A15AA5"/>
    <w:rsid w:val="00A201E8"/>
    <w:rsid w:val="00A36B3E"/>
    <w:rsid w:val="00A4606B"/>
    <w:rsid w:val="00A541FB"/>
    <w:rsid w:val="00A54345"/>
    <w:rsid w:val="00A54E1B"/>
    <w:rsid w:val="00A60DD2"/>
    <w:rsid w:val="00A63A5F"/>
    <w:rsid w:val="00A7176D"/>
    <w:rsid w:val="00A80023"/>
    <w:rsid w:val="00A84C26"/>
    <w:rsid w:val="00A86289"/>
    <w:rsid w:val="00A903FA"/>
    <w:rsid w:val="00AA269B"/>
    <w:rsid w:val="00AA6B1B"/>
    <w:rsid w:val="00AC0EBB"/>
    <w:rsid w:val="00AD1CCB"/>
    <w:rsid w:val="00AD2CAF"/>
    <w:rsid w:val="00AE217D"/>
    <w:rsid w:val="00AE28B2"/>
    <w:rsid w:val="00AE3901"/>
    <w:rsid w:val="00AF1CC6"/>
    <w:rsid w:val="00AF4F08"/>
    <w:rsid w:val="00AF5066"/>
    <w:rsid w:val="00B00B00"/>
    <w:rsid w:val="00B102C9"/>
    <w:rsid w:val="00B17740"/>
    <w:rsid w:val="00B218B2"/>
    <w:rsid w:val="00B32D9F"/>
    <w:rsid w:val="00B34918"/>
    <w:rsid w:val="00B36AB6"/>
    <w:rsid w:val="00B441DE"/>
    <w:rsid w:val="00B44C05"/>
    <w:rsid w:val="00B52989"/>
    <w:rsid w:val="00B551B3"/>
    <w:rsid w:val="00B66C78"/>
    <w:rsid w:val="00B94707"/>
    <w:rsid w:val="00BA748E"/>
    <w:rsid w:val="00BC21FD"/>
    <w:rsid w:val="00BC5D8D"/>
    <w:rsid w:val="00BC6798"/>
    <w:rsid w:val="00BD3886"/>
    <w:rsid w:val="00BD5EEF"/>
    <w:rsid w:val="00BD7A3E"/>
    <w:rsid w:val="00BE4964"/>
    <w:rsid w:val="00BE7EC0"/>
    <w:rsid w:val="00BF1FB8"/>
    <w:rsid w:val="00BF6F08"/>
    <w:rsid w:val="00C0510F"/>
    <w:rsid w:val="00C11BDC"/>
    <w:rsid w:val="00C157C6"/>
    <w:rsid w:val="00C22374"/>
    <w:rsid w:val="00C236BC"/>
    <w:rsid w:val="00C30F44"/>
    <w:rsid w:val="00C32AF0"/>
    <w:rsid w:val="00C717D3"/>
    <w:rsid w:val="00C71E76"/>
    <w:rsid w:val="00C77DFB"/>
    <w:rsid w:val="00C83F65"/>
    <w:rsid w:val="00C84F5E"/>
    <w:rsid w:val="00C92347"/>
    <w:rsid w:val="00CA66F4"/>
    <w:rsid w:val="00CB3A70"/>
    <w:rsid w:val="00CB7821"/>
    <w:rsid w:val="00CC0B2B"/>
    <w:rsid w:val="00CC707C"/>
    <w:rsid w:val="00CD295D"/>
    <w:rsid w:val="00CE511C"/>
    <w:rsid w:val="00CE601E"/>
    <w:rsid w:val="00CE6752"/>
    <w:rsid w:val="00CF5637"/>
    <w:rsid w:val="00D11355"/>
    <w:rsid w:val="00D1433D"/>
    <w:rsid w:val="00D14AF2"/>
    <w:rsid w:val="00D218A0"/>
    <w:rsid w:val="00D23714"/>
    <w:rsid w:val="00D3042D"/>
    <w:rsid w:val="00D51247"/>
    <w:rsid w:val="00D51DF8"/>
    <w:rsid w:val="00D5285A"/>
    <w:rsid w:val="00D605CD"/>
    <w:rsid w:val="00D76C37"/>
    <w:rsid w:val="00D778D3"/>
    <w:rsid w:val="00DA0C83"/>
    <w:rsid w:val="00DB5DD8"/>
    <w:rsid w:val="00DC1E45"/>
    <w:rsid w:val="00DE278F"/>
    <w:rsid w:val="00DF5C86"/>
    <w:rsid w:val="00E02DE0"/>
    <w:rsid w:val="00E07D76"/>
    <w:rsid w:val="00E14E67"/>
    <w:rsid w:val="00E1668D"/>
    <w:rsid w:val="00E20B6E"/>
    <w:rsid w:val="00E2156C"/>
    <w:rsid w:val="00E22FF6"/>
    <w:rsid w:val="00E27A78"/>
    <w:rsid w:val="00E31B83"/>
    <w:rsid w:val="00E4022B"/>
    <w:rsid w:val="00E54738"/>
    <w:rsid w:val="00E60060"/>
    <w:rsid w:val="00E60993"/>
    <w:rsid w:val="00E721C0"/>
    <w:rsid w:val="00E77D8E"/>
    <w:rsid w:val="00E81685"/>
    <w:rsid w:val="00E84BE1"/>
    <w:rsid w:val="00E855D6"/>
    <w:rsid w:val="00E86722"/>
    <w:rsid w:val="00E90908"/>
    <w:rsid w:val="00EA2794"/>
    <w:rsid w:val="00EA2A6C"/>
    <w:rsid w:val="00EA56A3"/>
    <w:rsid w:val="00EA6720"/>
    <w:rsid w:val="00EB5B7A"/>
    <w:rsid w:val="00EC2E8D"/>
    <w:rsid w:val="00EC7C74"/>
    <w:rsid w:val="00ED0D27"/>
    <w:rsid w:val="00EF431D"/>
    <w:rsid w:val="00F001F1"/>
    <w:rsid w:val="00F01F5E"/>
    <w:rsid w:val="00F06086"/>
    <w:rsid w:val="00F123BD"/>
    <w:rsid w:val="00F21583"/>
    <w:rsid w:val="00F273DD"/>
    <w:rsid w:val="00F35F75"/>
    <w:rsid w:val="00F37541"/>
    <w:rsid w:val="00F4036B"/>
    <w:rsid w:val="00F43352"/>
    <w:rsid w:val="00F4441B"/>
    <w:rsid w:val="00F4771A"/>
    <w:rsid w:val="00F52FEB"/>
    <w:rsid w:val="00F53659"/>
    <w:rsid w:val="00F60967"/>
    <w:rsid w:val="00F73C0C"/>
    <w:rsid w:val="00F745CD"/>
    <w:rsid w:val="00F75AEA"/>
    <w:rsid w:val="00F77DE5"/>
    <w:rsid w:val="00F83567"/>
    <w:rsid w:val="00F907AA"/>
    <w:rsid w:val="00F928C0"/>
    <w:rsid w:val="00F96FAD"/>
    <w:rsid w:val="00FA1D32"/>
    <w:rsid w:val="00FB0AE3"/>
    <w:rsid w:val="00FB4240"/>
    <w:rsid w:val="00FC5B3E"/>
    <w:rsid w:val="00FE2F27"/>
    <w:rsid w:val="00FF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50" v:ext="edit"/>
    <o:shapelayout v:ext="edit">
      <o:idmap data="2" v:ext="edit"/>
    </o:shapelayout>
  </w:shapeDefaults>
  <w:decimalSymbol w:val="."/>
  <w:listSeparator w:val=","/>
  <w14:docId w14:val="0E20607C"/>
  <w15:docId w15:val="{5CEFDAE9-BF21-4948-9864-34B060FDEB38}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">
  <w:docDefaults>
    <w:rPrDefault>
      <w:rPr>
        <w:rFonts w:ascii="Calibri" w:hAnsi="Calibri" w:eastAsia="Calibri" w:cs="Times New Roman"/>
        <w:sz w:val="20"/>
        <w:lang w:val="en-US" w:eastAsia="en-US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0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0" w:semiHidden="true" w:unhideWhenUsed="true" w:qFormat="true"/>
    <w:lsdException w:name="heading 5" w:uiPriority="0" w:semiHidden="true" w:unhideWhenUsed="true" w:qFormat="true"/>
    <w:lsdException w:name="heading 6" w:uiPriority="0" w:semiHidden="true" w:unhideWhenUsed="true" w:qFormat="true"/>
    <w:lsdException w:name="heading 7" w:uiPriority="0" w:semiHidden="true" w:unhideWhenUsed="true" w:qFormat="true"/>
    <w:lsdException w:name="heading 8" w:uiPriority="0" w:semiHidden="true" w:unhideWhenUsed="true" w:qFormat="true"/>
    <w:lsdException w:name="heading 9" w:uiPriority="0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uiPriority="0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uiPriority="0" w:semiHidden="true" w:unhideWhenUsed="true"/>
    <w:lsdException w:name="line number" w:semiHidden="true" w:unhideWhenUsed="true"/>
    <w:lsdException w:name="page number" w:uiPriority="0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uiPriority="0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uiPriority="0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 w:qFormat="true"/>
    <w:lsdException w:name="FollowedHyperlink" w:uiPriority="0" w:semiHidden="true" w:unhideWhenUsed="true"/>
    <w:lsdException w:name="Strong" w:uiPriority="22" w:qFormat="true"/>
    <w:lsdException w:name="Emphasis" w:uiPriority="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uiPriority="0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uiPriority="0" w:semiHidden="true" w:unhideWhenUsed="true"/>
    <w:lsdException w:name="Table Grid" w:uiPriority="0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350023"/>
    <w:rPr>
      <w:rFonts w:ascii="Arial Narrow" w:hAnsi="Arial Narrow" w:eastAsia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191B15"/>
    <w:pPr>
      <w:keepNext/>
      <w:spacing w:before="600" w:after="60"/>
      <w:contextualSpacing/>
      <w:jc w:val="center"/>
      <w:outlineLvl w:val="0"/>
    </w:pPr>
    <w:rPr>
      <w:rFonts w:cs="Arial"/>
      <w:b/>
      <w:bCs/>
      <w:color w:val="424579"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12BDA"/>
    <w:pPr>
      <w:numPr>
        <w:ilvl w:val="1"/>
      </w:numPr>
      <w:tabs>
        <w:tab w:val="left" w:pos="720"/>
      </w:tabs>
      <w:spacing w:before="160"/>
      <w:outlineLvl w:val="1"/>
    </w:pPr>
    <w:rPr>
      <w:b/>
      <w:bCs/>
      <w:iCs/>
      <w:color w:val="424579"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E217D"/>
    <w:pPr>
      <w:numPr>
        <w:ilvl w:val="2"/>
      </w:numPr>
      <w:tabs>
        <w:tab w:val="left" w:pos="1008"/>
        <w:tab w:val="left" w:pos="1296"/>
      </w:tabs>
      <w:spacing w:before="160"/>
      <w:outlineLvl w:val="2"/>
    </w:pPr>
    <w:rPr>
      <w:b/>
      <w:bCs/>
      <w:color w:val="424579"/>
      <w:szCs w:val="26"/>
    </w:rPr>
  </w:style>
  <w:style w:type="paragraph" w:styleId="Heading4">
    <w:name w:val="heading 4"/>
    <w:basedOn w:val="Normal"/>
    <w:next w:val="Normal"/>
    <w:link w:val="Heading4Char"/>
    <w:qFormat/>
    <w:rsid w:val="00EC2E8D"/>
    <w:pPr>
      <w:numPr>
        <w:ilvl w:val="3"/>
      </w:numPr>
      <w:tabs>
        <w:tab w:val="left" w:pos="1800"/>
        <w:tab w:val="num" w:pos="5904"/>
      </w:tabs>
      <w:spacing w:before="160"/>
      <w:outlineLvl w:val="3"/>
    </w:pPr>
    <w:rPr>
      <w:b/>
      <w:bCs/>
      <w:color w:val="424579"/>
      <w:szCs w:val="28"/>
    </w:rPr>
  </w:style>
  <w:style w:type="paragraph" w:styleId="Heading5">
    <w:name w:val="heading 5"/>
    <w:basedOn w:val="Normal"/>
    <w:next w:val="Normal"/>
    <w:link w:val="Heading5Char"/>
    <w:qFormat/>
    <w:rsid w:val="00715CEE"/>
    <w:pPr>
      <w:keepNext/>
      <w:keepLines/>
      <w:numPr>
        <w:ilvl w:val="4"/>
      </w:numPr>
      <w:tabs>
        <w:tab w:val="left" w:pos="1440"/>
        <w:tab w:val="left" w:pos="2304"/>
        <w:tab w:val="num" w:pos="5904"/>
      </w:tabs>
      <w:spacing w:before="160" w:line="259" w:lineRule="auto"/>
      <w:outlineLvl w:val="4"/>
    </w:pPr>
    <w:rPr>
      <w:bCs/>
      <w:iCs/>
      <w:color w:val="2E74B5"/>
      <w:szCs w:val="26"/>
    </w:rPr>
  </w:style>
  <w:style w:type="paragraph" w:styleId="Heading6">
    <w:name w:val="heading 6"/>
    <w:basedOn w:val="Normal"/>
    <w:next w:val="Normal"/>
    <w:link w:val="Heading6Char"/>
    <w:qFormat/>
    <w:rsid w:val="00715CEE"/>
    <w:pPr>
      <w:numPr>
        <w:ilvl w:val="5"/>
      </w:numPr>
      <w:tabs>
        <w:tab w:val="left" w:pos="1512"/>
        <w:tab w:val="num" w:pos="5904"/>
      </w:tabs>
      <w:spacing w:before="40"/>
      <w:outlineLvl w:val="5"/>
    </w:pPr>
    <w:rPr>
      <w:bCs/>
      <w:color w:val="1F4D78"/>
      <w:szCs w:val="22"/>
    </w:rPr>
  </w:style>
  <w:style w:type="paragraph" w:styleId="Heading7">
    <w:name w:val="heading 7"/>
    <w:basedOn w:val="Heading6"/>
    <w:next w:val="Normal"/>
    <w:link w:val="Heading7Char"/>
    <w:qFormat/>
    <w:rsid w:val="007C78BB"/>
    <w:pPr>
      <w:numPr>
        <w:ilvl w:val="6"/>
      </w:numPr>
      <w:tabs>
        <w:tab w:val="clear" w:pos="1512"/>
        <w:tab w:val="left" w:pos="1656"/>
        <w:tab w:val="num" w:pos="5904"/>
      </w:tabs>
      <w:ind w:left="864"/>
      <w:outlineLvl w:val="6"/>
    </w:pPr>
  </w:style>
  <w:style w:type="paragraph" w:styleId="Heading8">
    <w:name w:val="heading 8"/>
    <w:basedOn w:val="Heading7"/>
    <w:next w:val="Normal"/>
    <w:link w:val="Heading8Char"/>
    <w:qFormat/>
    <w:rsid w:val="007C78BB"/>
    <w:pPr>
      <w:numPr>
        <w:ilvl w:val="7"/>
      </w:numPr>
      <w:tabs>
        <w:tab w:val="clear" w:pos="1656"/>
        <w:tab w:val="left" w:pos="1800"/>
        <w:tab w:val="num" w:pos="5904"/>
      </w:tabs>
      <w:ind w:left="864"/>
      <w:outlineLvl w:val="7"/>
    </w:pPr>
    <w:rPr>
      <w:iCs/>
    </w:rPr>
  </w:style>
  <w:style w:type="paragraph" w:styleId="Heading9">
    <w:name w:val="heading 9"/>
    <w:basedOn w:val="Heading8"/>
    <w:next w:val="Normal"/>
    <w:link w:val="Heading9Char"/>
    <w:qFormat/>
    <w:rsid w:val="007C78BB"/>
    <w:pPr>
      <w:numPr>
        <w:ilvl w:val="8"/>
      </w:numPr>
      <w:tabs>
        <w:tab w:val="clear" w:pos="1800"/>
        <w:tab w:val="left" w:pos="1944"/>
        <w:tab w:val="num" w:pos="5904"/>
      </w:tabs>
      <w:ind w:left="864"/>
      <w:outlineLvl w:val="8"/>
    </w:p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eading1Char" w:customStyle="true">
    <w:name w:val="Heading 1 Char"/>
    <w:link w:val="Heading1"/>
    <w:rsid w:val="00191B15"/>
    <w:rPr>
      <w:rFonts w:ascii="Arial Narrow" w:hAnsi="Arial Narrow" w:eastAsia="Times New Roman" w:cs="Arial"/>
      <w:b/>
      <w:bCs/>
      <w:color w:val="424579"/>
      <w:kern w:val="32"/>
      <w:sz w:val="36"/>
      <w:szCs w:val="32"/>
    </w:rPr>
  </w:style>
  <w:style w:type="character" w:styleId="Heading2Char" w:customStyle="true">
    <w:name w:val="Heading 2 Char"/>
    <w:link w:val="Heading2"/>
    <w:uiPriority w:val="9"/>
    <w:rsid w:val="00412BDA"/>
    <w:rPr>
      <w:rFonts w:ascii="Arial Narrow" w:hAnsi="Arial Narrow" w:eastAsia="Times New Roman"/>
      <w:b/>
      <w:bCs/>
      <w:iCs/>
      <w:color w:val="424579"/>
      <w:sz w:val="22"/>
      <w:szCs w:val="28"/>
    </w:rPr>
  </w:style>
  <w:style w:type="character" w:styleId="Heading3Char" w:customStyle="true">
    <w:name w:val="Heading 3 Char"/>
    <w:link w:val="Heading3"/>
    <w:uiPriority w:val="9"/>
    <w:rsid w:val="00AE217D"/>
    <w:rPr>
      <w:rFonts w:ascii="Arial Narrow" w:hAnsi="Arial Narrow" w:eastAsia="Times New Roman"/>
      <w:b/>
      <w:bCs/>
      <w:color w:val="424579"/>
      <w:szCs w:val="26"/>
    </w:rPr>
  </w:style>
  <w:style w:type="character" w:styleId="Heading4Char" w:customStyle="true">
    <w:name w:val="Heading 4 Char"/>
    <w:link w:val="Heading4"/>
    <w:rsid w:val="00EC2E8D"/>
    <w:rPr>
      <w:rFonts w:ascii="Arial Narrow" w:hAnsi="Arial Narrow" w:eastAsia="Times New Roman"/>
      <w:b/>
      <w:bCs/>
      <w:color w:val="424579"/>
      <w:szCs w:val="28"/>
    </w:rPr>
  </w:style>
  <w:style w:type="character" w:styleId="Heading5Char" w:customStyle="true">
    <w:name w:val="Heading 5 Char"/>
    <w:link w:val="Heading5"/>
    <w:rsid w:val="00715CEE"/>
    <w:rPr>
      <w:rFonts w:ascii="Arial Narrow" w:hAnsi="Arial Narrow" w:eastAsia="Times New Roman"/>
      <w:bCs/>
      <w:iCs/>
      <w:color w:val="2E74B5"/>
      <w:szCs w:val="26"/>
    </w:rPr>
  </w:style>
  <w:style w:type="character" w:styleId="Heading6Char" w:customStyle="true">
    <w:name w:val="Heading 6 Char"/>
    <w:link w:val="Heading6"/>
    <w:rsid w:val="00715CEE"/>
    <w:rPr>
      <w:rFonts w:ascii="Arial Narrow" w:hAnsi="Arial Narrow" w:eastAsia="Times New Roman"/>
      <w:bCs/>
      <w:color w:val="1F4D78"/>
      <w:szCs w:val="22"/>
    </w:rPr>
  </w:style>
  <w:style w:type="character" w:styleId="Heading7Char" w:customStyle="true">
    <w:name w:val="Heading 7 Char"/>
    <w:link w:val="Heading7"/>
    <w:rsid w:val="007C78BB"/>
    <w:rPr>
      <w:rFonts w:ascii="Arial" w:hAnsi="Arial" w:eastAsia="Times New Roman" w:cs="Arial"/>
      <w:kern w:val="32"/>
      <w:sz w:val="24"/>
    </w:rPr>
  </w:style>
  <w:style w:type="character" w:styleId="Heading8Char" w:customStyle="true">
    <w:name w:val="Heading 8 Char"/>
    <w:link w:val="Heading8"/>
    <w:rsid w:val="007C78BB"/>
    <w:rPr>
      <w:rFonts w:ascii="Arial" w:hAnsi="Arial" w:eastAsia="Times New Roman" w:cs="Arial"/>
      <w:iCs/>
      <w:kern w:val="32"/>
    </w:rPr>
  </w:style>
  <w:style w:type="character" w:styleId="Heading9Char" w:customStyle="true">
    <w:name w:val="Heading 9 Char"/>
    <w:link w:val="Heading9"/>
    <w:rsid w:val="007C78BB"/>
    <w:rPr>
      <w:rFonts w:ascii="Arial" w:hAnsi="Arial" w:eastAsia="Times New Roman" w:cs="Arial"/>
      <w:iCs/>
      <w:kern w:val="32"/>
    </w:rPr>
  </w:style>
  <w:style w:type="paragraph" w:styleId="Footer">
    <w:name w:val="footer"/>
    <w:basedOn w:val="Normal"/>
    <w:link w:val="FooterChar"/>
    <w:uiPriority w:val="99"/>
    <w:rsid w:val="001B7714"/>
    <w:pPr>
      <w:tabs>
        <w:tab w:val="center" w:pos="4320"/>
        <w:tab w:val="right" w:pos="8640"/>
      </w:tabs>
    </w:pPr>
    <w:rPr>
      <w:sz w:val="18"/>
    </w:rPr>
  </w:style>
  <w:style w:type="character" w:styleId="FooterChar" w:customStyle="true">
    <w:name w:val="Footer Char"/>
    <w:link w:val="Footer"/>
    <w:uiPriority w:val="99"/>
    <w:rsid w:val="001B7714"/>
    <w:rPr>
      <w:rFonts w:ascii="Open Sans" w:hAnsi="Open Sans" w:eastAsia="Times New Roman"/>
      <w:sz w:val="18"/>
      <w:szCs w:val="24"/>
    </w:rPr>
  </w:style>
  <w:style w:type="paragraph" w:styleId="Title">
    <w:name w:val="Title"/>
    <w:basedOn w:val="Normal"/>
    <w:link w:val="TitleChar"/>
    <w:qFormat/>
    <w:rsid w:val="007455E4"/>
    <w:rPr>
      <w:rFonts w:ascii="Calibri Light" w:hAnsi="Calibri Light" w:eastAsia="Arial Unicode MS" w:cs="Arial"/>
      <w:bCs/>
      <w:sz w:val="56"/>
      <w:szCs w:val="20"/>
    </w:rPr>
  </w:style>
  <w:style w:type="character" w:styleId="TitleChar" w:customStyle="true">
    <w:name w:val="Title Char"/>
    <w:link w:val="Title"/>
    <w:rsid w:val="007455E4"/>
    <w:rPr>
      <w:rFonts w:ascii="Calibri Light" w:hAnsi="Calibri Light" w:eastAsia="Arial Unicode MS" w:cs="Arial"/>
      <w:bCs/>
      <w:sz w:val="56"/>
    </w:rPr>
  </w:style>
  <w:style w:type="character" w:styleId="Hyperlink">
    <w:name w:val="Hyperlink"/>
    <w:uiPriority w:val="99"/>
    <w:qFormat/>
    <w:rsid w:val="001369C6"/>
    <w:rPr>
      <w:rFonts w:ascii="Arial Narrow" w:hAnsi="Arial Narrow"/>
      <w:b w:val="false"/>
      <w:i w:val="false"/>
      <w:color w:val="0000FF"/>
      <w:sz w:val="20"/>
      <w:u w:val="none"/>
    </w:rPr>
  </w:style>
  <w:style w:type="paragraph" w:styleId="TOC1">
    <w:name w:val="toc 1"/>
    <w:basedOn w:val="Normal"/>
    <w:next w:val="Normal"/>
    <w:uiPriority w:val="39"/>
    <w:rsid w:val="00BA748E"/>
    <w:pPr>
      <w:tabs>
        <w:tab w:val="right" w:leader="dot" w:pos="9350"/>
      </w:tabs>
      <w:spacing w:after="100"/>
    </w:pPr>
    <w:rPr>
      <w:color w:val="000000" w:themeColor="text1"/>
      <w:szCs w:val="22"/>
    </w:rPr>
  </w:style>
  <w:style w:type="paragraph" w:styleId="CopyrightDate" w:customStyle="true">
    <w:name w:val="Copyright Date"/>
    <w:basedOn w:val="Normal"/>
    <w:rsid w:val="007C78BB"/>
    <w:pPr>
      <w:keepNext/>
      <w:pageBreakBefore/>
      <w:tabs>
        <w:tab w:val="left" w:pos="3600"/>
        <w:tab w:val="left" w:pos="4320"/>
        <w:tab w:val="left" w:pos="5760"/>
      </w:tabs>
      <w:spacing w:before="240" w:after="20"/>
      <w:ind w:right="547"/>
      <w:jc w:val="center"/>
    </w:pPr>
    <w:rPr>
      <w:rFonts w:ascii="NewCenturySchlbk" w:hAnsi="NewCenturySchlbk"/>
      <w:b/>
      <w:bCs/>
      <w:szCs w:val="20"/>
    </w:rPr>
  </w:style>
  <w:style w:type="paragraph" w:styleId="COPYRIGHT" w:customStyle="true">
    <w:name w:val="COPYRIGHT"/>
    <w:basedOn w:val="Normal"/>
    <w:rsid w:val="007C78BB"/>
    <w:pPr>
      <w:tabs>
        <w:tab w:val="left" w:pos="3600"/>
        <w:tab w:val="left" w:pos="4320"/>
        <w:tab w:val="left" w:pos="5760"/>
      </w:tabs>
      <w:spacing w:before="240" w:line="280" w:lineRule="exact"/>
    </w:pPr>
    <w:rPr>
      <w:rFonts w:cs="Arial"/>
      <w:szCs w:val="20"/>
    </w:rPr>
  </w:style>
  <w:style w:type="paragraph" w:styleId="ContentsTitle" w:customStyle="true">
    <w:name w:val="Contents Title"/>
    <w:next w:val="Normal"/>
    <w:rsid w:val="007C78BB"/>
    <w:rPr>
      <w:rFonts w:ascii="Arial Narrow" w:hAnsi="Arial Narrow" w:eastAsia="Times New Roman"/>
      <w:b/>
      <w:bCs/>
      <w:noProof/>
      <w:color w:val="000080"/>
      <w:sz w:val="40"/>
    </w:rPr>
  </w:style>
  <w:style w:type="paragraph" w:styleId="AllRightsReserved" w:customStyle="true">
    <w:name w:val="All Rights Reserved"/>
    <w:basedOn w:val="Normal"/>
    <w:rsid w:val="007C78BB"/>
    <w:pPr>
      <w:spacing w:line="280" w:lineRule="exact"/>
      <w:jc w:val="center"/>
    </w:pPr>
    <w:rPr>
      <w:szCs w:val="20"/>
    </w:rPr>
  </w:style>
  <w:style w:type="paragraph" w:styleId="CopyrightDocInfoBottom" w:customStyle="true">
    <w:name w:val="Copyright Doc Info Bottom"/>
    <w:basedOn w:val="Normal"/>
    <w:semiHidden/>
    <w:rsid w:val="007C78BB"/>
    <w:rPr>
      <w:szCs w:val="20"/>
    </w:rPr>
  </w:style>
  <w:style w:type="paragraph" w:styleId="BodyText">
    <w:name w:val="Body Text"/>
    <w:basedOn w:val="Normal"/>
    <w:link w:val="BodyTextChar"/>
    <w:unhideWhenUsed/>
    <w:rsid w:val="007C78BB"/>
    <w:pPr>
      <w:spacing w:after="120"/>
    </w:pPr>
    <w:rPr>
      <w:rFonts w:ascii="Trebuchet MS" w:hAnsi="Trebuchet MS"/>
    </w:rPr>
  </w:style>
  <w:style w:type="character" w:styleId="BodyTextChar" w:customStyle="true">
    <w:name w:val="Body Text Char"/>
    <w:link w:val="BodyText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BodyText3">
    <w:name w:val="Body Text 3"/>
    <w:basedOn w:val="BodyText"/>
    <w:link w:val="BodyText3Char"/>
    <w:unhideWhenUsed/>
    <w:rsid w:val="007C78BB"/>
    <w:pPr>
      <w:spacing w:before="40" w:after="0"/>
    </w:pPr>
  </w:style>
  <w:style w:type="character" w:styleId="BodyText3Char" w:customStyle="true">
    <w:name w:val="Body Text 3 Char"/>
    <w:link w:val="BodyText3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Companyname" w:customStyle="true">
    <w:name w:val="Company name"/>
    <w:basedOn w:val="Normal"/>
    <w:next w:val="Normal"/>
    <w:rsid w:val="007C78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360" w:after="120" w:line="360" w:lineRule="exact"/>
    </w:pPr>
    <w:rPr>
      <w:rFonts w:ascii="Trebuchet MS" w:hAnsi="Trebuchet MS" w:cs="Courier New"/>
      <w:b/>
      <w:color w:val="333333"/>
    </w:rPr>
  </w:style>
  <w:style w:type="paragraph" w:styleId="NormalWeb">
    <w:name w:val="Normal (Web)"/>
    <w:basedOn w:val="Normal"/>
    <w:uiPriority w:val="99"/>
    <w:unhideWhenUsed/>
    <w:rsid w:val="003867FF"/>
    <w:pPr>
      <w:spacing w:before="100" w:beforeAutospacing="true" w:after="100" w:afterAutospacing="true"/>
    </w:pPr>
    <w:rPr>
      <w:rFonts w:cs="Arial"/>
      <w:color w:val="000000"/>
      <w:szCs w:val="20"/>
    </w:rPr>
  </w:style>
  <w:style w:type="character" w:styleId="Strong">
    <w:name w:val="Strong"/>
    <w:basedOn w:val="DefaultParagraphFont"/>
    <w:uiPriority w:val="22"/>
    <w:qFormat/>
    <w:rsid w:val="00B66C78"/>
    <w:rPr>
      <w:rFonts w:ascii="Arial Narrow" w:hAnsi="Arial Narrow"/>
      <w:b/>
      <w:bCs/>
      <w:i w:val="false"/>
      <w:sz w:val="22"/>
    </w:rPr>
  </w:style>
  <w:style w:type="paragraph" w:styleId="ListParagraph">
    <w:name w:val="List Paragraph"/>
    <w:basedOn w:val="Normal"/>
    <w:uiPriority w:val="34"/>
    <w:qFormat/>
    <w:rsid w:val="00EA2A6C"/>
    <w:pPr>
      <w:ind w:left="720"/>
      <w:contextualSpacing/>
    </w:pPr>
  </w:style>
  <w:style w:type="character" w:styleId="Emphasis">
    <w:name w:val="Emphasis"/>
    <w:basedOn w:val="DefaultParagraphFont"/>
    <w:qFormat/>
    <w:rsid w:val="00B66C78"/>
    <w:rPr>
      <w:rFonts w:ascii="Arial Narrow" w:hAnsi="Arial Narrow"/>
      <w:b w:val="false"/>
      <w:i/>
      <w:iCs/>
      <w:sz w:val="20"/>
    </w:rPr>
  </w:style>
  <w:style w:type="paragraph" w:styleId="BalloonText">
    <w:name w:val="Balloon Text"/>
    <w:basedOn w:val="Normal"/>
    <w:link w:val="BalloonTextChar"/>
    <w:unhideWhenUsed/>
    <w:rsid w:val="007C78BB"/>
    <w:rPr>
      <w:rFonts w:ascii="Tahoma" w:hAnsi="Tahoma" w:cs="Tahoma"/>
      <w:sz w:val="16"/>
      <w:szCs w:val="16"/>
    </w:rPr>
  </w:style>
  <w:style w:type="character" w:styleId="BalloonTextChar" w:customStyle="true">
    <w:name w:val="Balloon Text Char"/>
    <w:link w:val="BalloonText"/>
    <w:rsid w:val="007C78BB"/>
    <w:rPr>
      <w:rFonts w:ascii="Tahoma" w:hAnsi="Tahoma" w:eastAsia="Times New Roman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369"/>
    <w:pPr>
      <w:tabs>
        <w:tab w:val="center" w:pos="4680"/>
        <w:tab w:val="right" w:pos="9360"/>
      </w:tabs>
      <w:jc w:val="center"/>
    </w:pPr>
    <w:rPr>
      <w:b/>
      <w:color w:val="00AEEF"/>
      <w:sz w:val="44"/>
    </w:rPr>
  </w:style>
  <w:style w:type="character" w:styleId="HeaderChar" w:customStyle="true">
    <w:name w:val="Header Char"/>
    <w:link w:val="Header"/>
    <w:uiPriority w:val="99"/>
    <w:rsid w:val="00955369"/>
    <w:rPr>
      <w:rFonts w:ascii="Times New Roman" w:hAnsi="Times New Roman" w:eastAsia="Times New Roman" w:cs="Times New Roman"/>
      <w:b/>
      <w:color w:val="00AEEF"/>
      <w:sz w:val="44"/>
      <w:szCs w:val="24"/>
    </w:rPr>
  </w:style>
  <w:style w:type="paragraph" w:styleId="PlainText">
    <w:name w:val="Plain Text"/>
    <w:basedOn w:val="Normal"/>
    <w:link w:val="PlainTextChar"/>
    <w:uiPriority w:val="99"/>
    <w:rsid w:val="0044091F"/>
    <w:rPr>
      <w:rFonts w:ascii="Courier New" w:hAnsi="Courier New" w:cs="Courier New"/>
      <w:szCs w:val="20"/>
    </w:rPr>
  </w:style>
  <w:style w:type="character" w:styleId="PlainTextChar" w:customStyle="true">
    <w:name w:val="Plain Text Char"/>
    <w:link w:val="PlainText"/>
    <w:uiPriority w:val="99"/>
    <w:rsid w:val="0044091F"/>
    <w:rPr>
      <w:rFonts w:ascii="Courier New" w:hAnsi="Courier New" w:eastAsia="Times New Roman" w:cs="Courier New"/>
      <w:sz w:val="20"/>
      <w:szCs w:val="20"/>
    </w:rPr>
  </w:style>
  <w:style w:type="character" w:styleId="PageNumber">
    <w:name w:val="page number"/>
    <w:basedOn w:val="DefaultParagraphFont"/>
    <w:rsid w:val="0044091F"/>
  </w:style>
  <w:style w:type="character" w:styleId="CommentReference">
    <w:name w:val="annotation reference"/>
    <w:rsid w:val="004409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91F"/>
    <w:rPr>
      <w:szCs w:val="20"/>
    </w:rPr>
  </w:style>
  <w:style w:type="character" w:styleId="CommentTextChar" w:customStyle="true">
    <w:name w:val="Comment Text Char"/>
    <w:link w:val="CommentText"/>
    <w:rsid w:val="0044091F"/>
    <w:rPr>
      <w:rFonts w:ascii="Arial" w:hAnsi="Arial" w:eastAsia="Times New Roman" w:cs="Times New Roman"/>
      <w:sz w:val="20"/>
      <w:szCs w:val="20"/>
    </w:rPr>
  </w:style>
  <w:style w:type="paragraph" w:styleId="TOC2">
    <w:name w:val="toc 2"/>
    <w:basedOn w:val="TOC1"/>
    <w:next w:val="Normal"/>
    <w:autoRedefine/>
    <w:uiPriority w:val="39"/>
    <w:rsid w:val="00BA748E"/>
    <w:pPr>
      <w:ind w:left="221"/>
    </w:pPr>
  </w:style>
  <w:style w:type="paragraph" w:styleId="TOC3">
    <w:name w:val="toc 3"/>
    <w:basedOn w:val="TOC2"/>
    <w:next w:val="Normal"/>
    <w:autoRedefine/>
    <w:uiPriority w:val="39"/>
    <w:rsid w:val="00BA748E"/>
    <w:pPr>
      <w:ind w:left="442"/>
    </w:pPr>
  </w:style>
  <w:style w:type="paragraph" w:styleId="TOC4">
    <w:name w:val="toc 4"/>
    <w:basedOn w:val="TOC3"/>
    <w:next w:val="Normal"/>
    <w:autoRedefine/>
    <w:uiPriority w:val="39"/>
    <w:rsid w:val="00BA748E"/>
    <w:pPr>
      <w:ind w:left="663"/>
    </w:pPr>
  </w:style>
  <w:style w:type="paragraph" w:styleId="TOC5">
    <w:name w:val="toc 5"/>
    <w:basedOn w:val="TOC4"/>
    <w:next w:val="Normal"/>
    <w:autoRedefine/>
    <w:uiPriority w:val="39"/>
    <w:rsid w:val="00BA748E"/>
    <w:pPr>
      <w:ind w:left="885"/>
    </w:pPr>
  </w:style>
  <w:style w:type="paragraph" w:styleId="TOC6">
    <w:name w:val="toc 6"/>
    <w:basedOn w:val="TOC5"/>
    <w:next w:val="Normal"/>
    <w:autoRedefine/>
    <w:uiPriority w:val="39"/>
    <w:rsid w:val="0057113F"/>
    <w:pPr>
      <w:ind w:left="567"/>
    </w:pPr>
  </w:style>
  <w:style w:type="paragraph" w:styleId="TOC7">
    <w:name w:val="toc 7"/>
    <w:basedOn w:val="TOC6"/>
    <w:next w:val="Normal"/>
    <w:autoRedefine/>
    <w:uiPriority w:val="39"/>
    <w:rsid w:val="0057113F"/>
    <w:pPr>
      <w:ind w:left="680"/>
    </w:pPr>
  </w:style>
  <w:style w:type="paragraph" w:styleId="TOC8">
    <w:name w:val="toc 8"/>
    <w:basedOn w:val="TOC7"/>
    <w:next w:val="Normal"/>
    <w:autoRedefine/>
    <w:uiPriority w:val="39"/>
    <w:rsid w:val="0044091F"/>
    <w:pPr>
      <w:ind w:left="3240"/>
    </w:pPr>
  </w:style>
  <w:style w:type="paragraph" w:styleId="TOC9">
    <w:name w:val="toc 9"/>
    <w:basedOn w:val="TOC8"/>
    <w:next w:val="Normal"/>
    <w:autoRedefine/>
    <w:uiPriority w:val="39"/>
    <w:rsid w:val="0044091F"/>
    <w:pPr>
      <w:ind w:left="3600"/>
    </w:pPr>
  </w:style>
  <w:style w:type="character" w:styleId="FollowedHyperlink">
    <w:name w:val="FollowedHyperlink"/>
    <w:rsid w:val="0044091F"/>
    <w:rPr>
      <w:color w:val="800080"/>
      <w:u w:val="none"/>
    </w:rPr>
  </w:style>
  <w:style w:type="paragraph" w:styleId="headertr" w:customStyle="true">
    <w:name w:val="headertr"/>
    <w:basedOn w:val="Normal"/>
    <w:rsid w:val="0044091F"/>
    <w:pPr>
      <w:shd w:val="clear" w:color="auto" w:fill="99CCFF"/>
      <w:spacing w:before="100" w:beforeAutospacing="true" w:after="100" w:afterAutospacing="true"/>
    </w:pPr>
    <w:rPr>
      <w:sz w:val="24"/>
      <w:lang w:val="en-GB" w:eastAsia="en-GB"/>
    </w:rPr>
  </w:style>
  <w:style w:type="paragraph" w:styleId="headcell" w:customStyle="true">
    <w:name w:val="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firstheadcell" w:customStyle="true">
    <w:name w:val="first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bodytext0" w:customStyle="true">
    <w:name w:val="bodytext"/>
    <w:basedOn w:val="Normal"/>
    <w:rsid w:val="0044091F"/>
    <w:pPr>
      <w:spacing w:before="100" w:beforeAutospacing="true" w:after="100" w:afterAutospacing="true"/>
    </w:pPr>
    <w:rPr>
      <w:rFonts w:cs="Arial"/>
      <w:szCs w:val="20"/>
      <w:lang w:val="en-GB" w:eastAsia="en-GB"/>
    </w:rPr>
  </w:style>
  <w:style w:type="character" w:styleId="bodytext1" w:customStyle="true">
    <w:name w:val="bodytext1"/>
    <w:rsid w:val="0044091F"/>
    <w:rPr>
      <w:rFonts w:hint="default" w:ascii="Arial" w:hAnsi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438E7"/>
    <w:pPr>
      <w:keepLines/>
      <w:spacing w:after="0"/>
      <w:outlineLvl w:val="9"/>
    </w:pPr>
    <w:rPr>
      <w:rFonts w:cs="Times New Roman"/>
      <w:b w:val="false"/>
      <w:kern w:val="0"/>
      <w:sz w:val="28"/>
      <w:szCs w:val="28"/>
    </w:rPr>
  </w:style>
  <w:style w:type="paragraph" w:styleId="SOWHeading1" w:customStyle="true">
    <w:name w:val="SOW Heading 1"/>
    <w:basedOn w:val="Heading1"/>
    <w:link w:val="SOWHeading1Char"/>
    <w:qFormat/>
    <w:rsid w:val="0005582E"/>
    <w:pPr>
      <w:numPr>
        <w:numId w:val="248"/>
      </w:numPr>
      <w:tabs>
        <w:tab w:val="left" w:pos="851"/>
      </w:tabs>
      <w:spacing w:after="240"/>
      <w:jc w:val="both"/>
    </w:pPr>
    <w:rPr>
      <w:rFonts w:cs="Times New Roman"/>
      <w:b w:val="false"/>
      <w:bCs w:val="false"/>
      <w:color w:val="17365D"/>
      <w:kern w:val="0"/>
      <w:sz w:val="24"/>
      <w:szCs w:val="28"/>
      <w:lang w:val="en-GB"/>
    </w:rPr>
  </w:style>
  <w:style w:type="paragraph" w:styleId="SOWHeading2" w:customStyle="true">
    <w:name w:val="SOW Heading 2"/>
    <w:basedOn w:val="Heading2"/>
    <w:link w:val="SOWHeading2Char"/>
    <w:qFormat/>
    <w:rsid w:val="004438E7"/>
    <w:pPr>
      <w:numPr>
        <w:numId w:val="248"/>
      </w:numPr>
      <w:tabs>
        <w:tab w:val="clear" w:pos="720"/>
        <w:tab w:val="left" w:pos="851"/>
      </w:tabs>
      <w:spacing w:before="120" w:after="120"/>
    </w:pPr>
    <w:rPr>
      <w:b w:val="false"/>
      <w:bCs w:val="false"/>
      <w:color w:val="17365D"/>
      <w:szCs w:val="22"/>
      <w:lang w:val="en-GB"/>
    </w:rPr>
  </w:style>
  <w:style w:type="character" w:styleId="SOWHeading1Char" w:customStyle="true">
    <w:name w:val="SOW Heading 1 Char"/>
    <w:link w:val="SOWHeading1"/>
    <w:rsid w:val="0005582E"/>
    <w:rPr>
      <w:rFonts w:ascii="Arial Narrow" w:hAnsi="Arial Narrow" w:eastAsia="Times New Roman"/>
      <w:b/>
      <w:color w:val="17365D"/>
      <w:sz w:val="24"/>
      <w:szCs w:val="28"/>
      <w:lang w:val="en-GB"/>
    </w:rPr>
  </w:style>
  <w:style w:type="paragraph" w:styleId="SOWHeading3" w:customStyle="true">
    <w:name w:val="SOW Heading 3"/>
    <w:basedOn w:val="Heading3"/>
    <w:qFormat/>
    <w:rsid w:val="00F4441B"/>
    <w:pPr>
      <w:numPr>
        <w:numId w:val="248"/>
      </w:numPr>
      <w:tabs>
        <w:tab w:val="clear" w:pos="1008"/>
        <w:tab w:val="clear" w:pos="1296"/>
      </w:tabs>
      <w:spacing w:before="0" w:line="280" w:lineRule="exact"/>
    </w:pPr>
    <w:rPr>
      <w:bCs w:val="false"/>
      <w:szCs w:val="22"/>
      <w:lang w:val="en-GB"/>
    </w:rPr>
  </w:style>
  <w:style w:type="character" w:styleId="SOWHeading2Char" w:customStyle="true">
    <w:name w:val="SOW Heading 2 Char"/>
    <w:link w:val="SOWHeading2"/>
    <w:rsid w:val="004438E7"/>
    <w:rPr>
      <w:rFonts w:ascii="Arial Narrow" w:hAnsi="Arial Narrow" w:eastAsia="Times New Roman"/>
      <w:b/>
      <w:iCs/>
      <w:color w:val="17365D"/>
      <w:sz w:val="22"/>
      <w:szCs w:val="22"/>
      <w:lang w:val="en-GB"/>
    </w:rPr>
  </w:style>
  <w:style w:type="paragraph" w:styleId="Style1" w:customStyle="true">
    <w:name w:val="Style1"/>
    <w:basedOn w:val="Normal"/>
    <w:link w:val="Style1Char"/>
    <w:qFormat/>
    <w:rsid w:val="00073C82"/>
    <w:rPr>
      <w:b/>
      <w:color w:val="00457C"/>
      <w:sz w:val="28"/>
      <w:szCs w:val="28"/>
    </w:rPr>
  </w:style>
  <w:style w:type="paragraph" w:styleId="BulletedItems" w:customStyle="true">
    <w:name w:val="Bulleted Items"/>
    <w:basedOn w:val="ListParagraph"/>
    <w:autoRedefine/>
    <w:qFormat/>
    <w:rsid w:val="00EC7C74"/>
    <w:pPr>
      <w:numPr>
        <w:numId w:val="273"/>
      </w:numPr>
      <w:contextualSpacing w:val="false"/>
    </w:pPr>
    <w:rPr>
      <w:rFonts w:cs="Arial"/>
      <w:color w:val="000000"/>
      <w:szCs w:val="20"/>
    </w:rPr>
  </w:style>
  <w:style w:type="character" w:styleId="Style1Char" w:customStyle="true">
    <w:name w:val="Style1 Char"/>
    <w:link w:val="Style1"/>
    <w:rsid w:val="00073C82"/>
    <w:rPr>
      <w:rFonts w:ascii="Arial" w:hAnsi="Arial" w:eastAsia="Times New Roman" w:cs="Times New Roman"/>
      <w:b/>
      <w:color w:val="00457C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F88"/>
    <w:rPr>
      <w:b/>
      <w:bCs/>
    </w:rPr>
  </w:style>
  <w:style w:type="character" w:styleId="CommentSubjectChar" w:customStyle="true">
    <w:name w:val="Comment Subject Char"/>
    <w:link w:val="CommentSubject"/>
    <w:uiPriority w:val="99"/>
    <w:semiHidden/>
    <w:rsid w:val="006C5F88"/>
    <w:rPr>
      <w:rFonts w:ascii="Times New Roman" w:hAnsi="Times New Roman" w:eastAsia="Times New Roman" w:cs="Times New Roman"/>
      <w:b/>
      <w:bCs/>
      <w:sz w:val="20"/>
      <w:szCs w:val="20"/>
    </w:rPr>
  </w:style>
  <w:style w:type="table" w:styleId="TableGrid">
    <w:name w:val="Table Grid"/>
    <w:basedOn w:val="TableNormal"/>
    <w:rsid w:val="00722E7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722E7E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uiPriority w:val="33"/>
    <w:qFormat/>
    <w:rsid w:val="00B66C78"/>
    <w:rPr>
      <w:rFonts w:ascii="Arial Narrow" w:hAnsi="Arial Narrow"/>
      <w:b/>
      <w:bCs/>
      <w:i/>
      <w:iCs/>
      <w:spacing w:val="5"/>
      <w:sz w:val="20"/>
    </w:rPr>
  </w:style>
  <w:style w:type="character" w:styleId="SubtleReference">
    <w:name w:val="Subtle Reference"/>
    <w:basedOn w:val="DefaultParagraphFont"/>
    <w:uiPriority w:val="31"/>
    <w:qFormat/>
    <w:rsid w:val="009D4503"/>
    <w:rPr>
      <w:rFonts w:ascii="Arial Narrow" w:hAnsi="Arial Narrow"/>
      <w:b w:val="false"/>
      <w:i w:val="false"/>
      <w:smallCaps/>
      <w:color w:val="5A5A5A" w:themeColor="text1" w:themeTint="A5"/>
      <w:sz w:val="20"/>
    </w:rPr>
  </w:style>
  <w:style w:type="character" w:styleId="IntenseEmphasis">
    <w:name w:val="Intense Emphasis"/>
    <w:basedOn w:val="DefaultParagraphFont"/>
    <w:uiPriority w:val="21"/>
    <w:qFormat/>
    <w:rsid w:val="00B66C78"/>
    <w:rPr>
      <w:b w:val="false"/>
      <w:i/>
      <w:iCs/>
      <w:color w:val="4F81BD" w:themeColor="accent1"/>
    </w:rPr>
  </w:style>
  <w:style w:type="paragraph" w:styleId="Normalweb0" w:customStyle="true">
    <w:name w:val="Normal web"/>
    <w:basedOn w:val="NormalWeb"/>
    <w:qFormat/>
    <w:rsid w:val="0092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4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header1.xml" Type="http://schemas.openxmlformats.org/officeDocument/2006/relationships/header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theme/theme1.xml" Type="http://schemas.openxmlformats.org/officeDocument/2006/relationships/theme" Id="rId12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fontTable.xml" Type="http://schemas.openxmlformats.org/officeDocument/2006/relationships/fontTable" Id="rId11"/>
    <Relationship Target="webSettings.xml" Type="http://schemas.openxmlformats.org/officeDocument/2006/relationships/webSettings" Id="rId5"/>
    <Relationship Target="header2.xml" Type="http://schemas.openxmlformats.org/officeDocument/2006/relationships/header" Id="rId10"/>
    <Relationship Target="settings.xml" Type="http://schemas.openxmlformats.org/officeDocument/2006/relationships/settings" Id="rId4"/>
    <Relationship Target="footer1.xml" Type="http://schemas.openxmlformats.org/officeDocument/2006/relationships/footer" Id="rId9"/>
    <Relationship Target="../chunk.html" Type="http://schemas.openxmlformats.org/officeDocument/2006/relationships/aFChunk" Id="rId13"/>
    <Relationship Target="../chunk2.html" Type="http://schemas.openxmlformats.org/officeDocument/2006/relationships/aFChunk" Id="rId14"/>
    <Relationship Target="../chunk3.html" Type="http://schemas.openxmlformats.org/officeDocument/2006/relationships/aFChunk" Id="rId15"/>
    <Relationship Target="../chunk4.html" Type="http://schemas.openxmlformats.org/officeDocument/2006/relationships/aFChunk" Id="rId16"/>
    <Relationship Target="diagrams/layout1.xml" Type="http://schemas.openxmlformats.org/officeDocument/2006/relationships/diagramLayout" Id="rId17"/>
    <Relationship Target="diagrams/data1.xml" Type="http://schemas.openxmlformats.org/officeDocument/2006/relationships/diagramData" Id="rId18"/>
    <Relationship Target="diagrams/colors1.xml" Type="http://schemas.openxmlformats.org/officeDocument/2006/relationships/diagramColors" Id="rId19"/>
    <Relationship Target="diagrams/quickStyle1.xml" Type="http://schemas.openxmlformats.org/officeDocument/2006/relationships/diagramQuickStyle" Id="rId20"/>
    <Relationship Target="../chunk5.html" Type="http://schemas.openxmlformats.org/officeDocument/2006/relationships/aFChunk" Id="rId21"/>
    <Relationship Target="diagrams/layout2.xml" Type="http://schemas.openxmlformats.org/officeDocument/2006/relationships/diagramLayout" Id="rId22"/>
    <Relationship Target="diagrams/data2.xml" Type="http://schemas.openxmlformats.org/officeDocument/2006/relationships/diagramData" Id="rId23"/>
    <Relationship Target="diagrams/colors2.xml" Type="http://schemas.openxmlformats.org/officeDocument/2006/relationships/diagramColors" Id="rId24"/>
    <Relationship Target="diagrams/quickStyle2.xml" Type="http://schemas.openxmlformats.org/officeDocument/2006/relationships/diagramQuickStyle" Id="rId25"/>
    <Relationship Target="../chunk6.html" Type="http://schemas.openxmlformats.org/officeDocument/2006/relationships/aFChunk" Id="rId26"/>
    <Relationship Target="diagrams/layout3.xml" Type="http://schemas.openxmlformats.org/officeDocument/2006/relationships/diagramLayout" Id="rId27"/>
    <Relationship Target="diagrams/data3.xml" Type="http://schemas.openxmlformats.org/officeDocument/2006/relationships/diagramData" Id="rId28"/>
    <Relationship Target="diagrams/colors3.xml" Type="http://schemas.openxmlformats.org/officeDocument/2006/relationships/diagramColors" Id="rId29"/>
    <Relationship Target="diagrams/quickStyle3.xml" Type="http://schemas.openxmlformats.org/officeDocument/2006/relationships/diagramQuickStyle" Id="rId30"/>
    <Relationship Target="../chunk7.html" Type="http://schemas.openxmlformats.org/officeDocument/2006/relationships/aFChunk" Id="rId31"/>
</Relationships>

</file>

<file path=word/_rels/header1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header2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settings.xml.rels><?xml version="1.0" encoding="UTF-8" standalone="yes"?>
<Relationships xmlns="http://schemas.openxmlformats.org/package/2006/relationships">
    <Relationship TargetMode="External" Target="file:///C:\Users\reilt\AppData\Roaming\Microsoft\Templates\WordMacroManagerDot.dot" Type="http://schemas.openxmlformats.org/officeDocument/2006/relationships/attachedTemplate" Id="rId1"/>
</Relationships>

</file>

<file path=word/diagrams/colors1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0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Booking Request</a:t>
          </a:r>
        </a:p>
      </dgm:t>
    </dgm:pt>
    <dgm:pt modelId="200" type="parTrans" cxnId="300">
      <dgm:prSet/>
      <dgm:spPr/>
      <dgm:t>
        <a:bodyPr/>
        <a:lstStyle/>
        <a:p>
          <a:endParaRPr lang="en-IN"/>
        </a:p>
      </dgm:t>
    </dgm:pt>
    <dgm:pt modelId="400" type="sibTrans" cxnId="500">
      <dgm:prSet/>
      <dgm:spPr/>
      <dgm:t>
        <a:bodyPr/>
        <a:lstStyle/>
        <a:p>
          <a:endParaRPr lang="en-IN"/>
        </a:p>
      </dgm:t>
    </dgm:pt>
    <dgm:pt modelId="10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Approval</a:t>
          </a:r>
        </a:p>
      </dgm:t>
    </dgm:pt>
    <dgm:pt modelId="201" type="parTrans" cxnId="301">
      <dgm:prSet/>
      <dgm:spPr/>
      <dgm:t>
        <a:bodyPr/>
        <a:lstStyle/>
        <a:p>
          <a:endParaRPr lang="en-IN"/>
        </a:p>
      </dgm:t>
    </dgm:pt>
    <dgm:pt modelId="401" type="sibTrans" cxnId="501">
      <dgm:prSet/>
      <dgm:spPr/>
      <dgm:t>
        <a:bodyPr/>
        <a:lstStyle/>
        <a:p>
          <a:endParaRPr lang="en-IN"/>
        </a:p>
      </dgm:t>
    </dgm:pt>
    <dgm:pt modelId="10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Booking Execution</a:t>
          </a:r>
        </a:p>
      </dgm:t>
    </dgm:pt>
    <dgm:pt modelId="202" type="parTrans" cxnId="302">
      <dgm:prSet/>
      <dgm:spPr/>
      <dgm:t>
        <a:bodyPr/>
        <a:lstStyle/>
        <a:p>
          <a:endParaRPr lang="en-IN"/>
        </a:p>
      </dgm:t>
    </dgm:pt>
    <dgm:pt modelId="402" type="sibTrans" cxnId="502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2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1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Booking Request</a:t>
          </a:r>
        </a:p>
      </dgm:t>
    </dgm:pt>
    <dgm:pt modelId="210" type="parTrans" cxnId="310">
      <dgm:prSet/>
      <dgm:spPr/>
      <dgm:t>
        <a:bodyPr/>
        <a:lstStyle/>
        <a:p>
          <a:endParaRPr lang="en-IN"/>
        </a:p>
      </dgm:t>
    </dgm:pt>
    <dgm:pt modelId="410" type="sibTrans" cxnId="510">
      <dgm:prSet/>
      <dgm:spPr/>
      <dgm:t>
        <a:bodyPr/>
        <a:lstStyle/>
        <a:p>
          <a:endParaRPr lang="en-IN"/>
        </a:p>
      </dgm:t>
    </dgm:pt>
    <dgm:pt modelId="11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Show and Seat Management</a:t>
          </a:r>
        </a:p>
      </dgm:t>
    </dgm:pt>
    <dgm:pt modelId="211" type="parTrans" cxnId="311">
      <dgm:prSet/>
      <dgm:spPr/>
      <dgm:t>
        <a:bodyPr/>
        <a:lstStyle/>
        <a:p>
          <a:endParaRPr lang="en-IN"/>
        </a:p>
      </dgm:t>
    </dgm:pt>
    <dgm:pt modelId="411" type="sibTrans" cxnId="511">
      <dgm:prSet/>
      <dgm:spPr/>
      <dgm:t>
        <a:bodyPr/>
        <a:lstStyle/>
        <a:p>
          <a:endParaRPr lang="en-IN"/>
        </a:p>
      </dgm:t>
    </dgm:pt>
    <dgm:pt modelId="11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Sales Monitoring</a:t>
          </a:r>
        </a:p>
      </dgm:t>
    </dgm:pt>
    <dgm:pt modelId="212" type="parTrans" cxnId="312">
      <dgm:prSet/>
      <dgm:spPr/>
      <dgm:t>
        <a:bodyPr/>
        <a:lstStyle/>
        <a:p>
          <a:endParaRPr lang="en-IN"/>
        </a:p>
      </dgm:t>
    </dgm:pt>
    <dgm:pt modelId="412" type="sibTrans" cxnId="512">
      <dgm:prSet/>
      <dgm:spPr/>
      <dgm:t>
        <a:bodyPr/>
        <a:lstStyle/>
        <a:p>
          <a:endParaRPr lang="en-IN"/>
        </a:p>
      </dgm:t>
    </dgm:pt>
    <dgm:pt modelId="11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Customer Support</a:t>
          </a:r>
        </a:p>
      </dgm:t>
    </dgm:pt>
    <dgm:pt modelId="213" type="parTrans" cxnId="313">
      <dgm:prSet/>
      <dgm:spPr/>
      <dgm:t>
        <a:bodyPr/>
        <a:lstStyle/>
        <a:p>
          <a:endParaRPr lang="en-IN"/>
        </a:p>
      </dgm:t>
    </dgm:pt>
    <dgm:pt modelId="413" type="sibTrans" cxnId="51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3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2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Financial Closure</a:t>
          </a:r>
        </a:p>
      </dgm:t>
    </dgm:pt>
    <dgm:pt modelId="220" type="parTrans" cxnId="320">
      <dgm:prSet/>
      <dgm:spPr/>
      <dgm:t>
        <a:bodyPr/>
        <a:lstStyle/>
        <a:p>
          <a:endParaRPr lang="en-IN"/>
        </a:p>
      </dgm:t>
    </dgm:pt>
    <dgm:pt modelId="420" type="sibTrans" cxnId="520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layout1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Props1.xml><?xml version="1.0" encoding="utf-8"?>
<ds:datastoreItem xmlns:ds="http://schemas.openxmlformats.org/officeDocument/2006/customXml" ds:itemID="{7F3DF344-562E-4CF0-AB8E-F0FB1FE0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C:\Users\reilt\AppData\Roaming\Microsoft\Templates\WordMacroManagerDot.dot</Template>
  <TotalTime>1352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Pega</dc:creator>
  <cp:lastModifiedBy>Valupadasu, Rajesh</cp:lastModifiedBy>
  <cp:revision>140</cp:revision>
  <dcterms:created xsi:type="dcterms:W3CDTF">2017-09-07T06:14:00Z</dcterms:created>
  <dcterms:modified xsi:type="dcterms:W3CDTF">2023-03-09T16:24:00Z</dcterms:modified>
</cp:coreProperties>
</file>